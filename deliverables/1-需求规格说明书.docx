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27EB11E3" w14:textId="77777777" w:rsidR="009D6042" w:rsidRPr="00F459CA" w:rsidRDefault="009D6042" w:rsidP="0065222D">
      <w:pPr>
        <w:spacing w:after="18pt"/>
        <w:jc w:val="center"/>
        <w:rPr>
          <w:sz w:val="52"/>
        </w:rPr>
      </w:pPr>
      <w:r w:rsidRPr="0065222D">
        <w:rPr>
          <w:rFonts w:ascii="Arial" w:eastAsia="黑体" w:hAnsi="Arial" w:hint="eastAsia"/>
          <w:b/>
          <w:sz w:val="44"/>
        </w:rPr>
        <w:t>需求规格说明书</w:t>
      </w:r>
    </w:p>
    <w:p w14:paraId="0019E9D1" w14:textId="77777777" w:rsidR="009D6042" w:rsidRPr="00F459CA" w:rsidRDefault="009D6042">
      <w:pPr>
        <w:rPr>
          <w:sz w:val="52"/>
        </w:rPr>
      </w:pPr>
    </w:p>
    <w:p w14:paraId="5FA001EC" w14:textId="4DE37329" w:rsidR="0065222D" w:rsidRDefault="009D6042">
      <w:pPr>
        <w:pStyle w:val="TOC1"/>
        <w:tabs>
          <w:tab w:val="end" w:leader="dot" w:pos="414.80pt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 w:rsidRPr="00F459CA">
        <w:fldChar w:fldCharType="begin"/>
      </w:r>
      <w:r w:rsidRPr="00F459CA">
        <w:instrText xml:space="preserve"> TOC \o "1-3" \h \z </w:instrText>
      </w:r>
      <w:r w:rsidRPr="00F459CA">
        <w:fldChar w:fldCharType="separate"/>
      </w:r>
      <w:hyperlink w:anchor="_Toc235108410" w:history="1">
        <w:r w:rsidR="0065222D" w:rsidRPr="007107F4">
          <w:rPr>
            <w:rStyle w:val="aa"/>
            <w:noProof/>
          </w:rPr>
          <w:t>1</w:t>
        </w:r>
        <w:r w:rsidR="0065222D" w:rsidRPr="007107F4">
          <w:rPr>
            <w:rStyle w:val="aa"/>
            <w:noProof/>
          </w:rPr>
          <w:t>．引言</w:t>
        </w:r>
        <w:r w:rsidR="0065222D">
          <w:rPr>
            <w:rFonts w:hint="eastAsia"/>
            <w:noProof/>
            <w:webHidden/>
          </w:rPr>
          <w:tab/>
        </w:r>
        <w:r w:rsidR="0065222D">
          <w:rPr>
            <w:rFonts w:hint="eastAsia"/>
            <w:noProof/>
            <w:webHidden/>
          </w:rPr>
          <w:fldChar w:fldCharType="begin"/>
        </w:r>
        <w:r w:rsidR="0065222D">
          <w:rPr>
            <w:rFonts w:hint="eastAsia"/>
            <w:noProof/>
            <w:webHidden/>
          </w:rPr>
          <w:instrText xml:space="preserve"> </w:instrText>
        </w:r>
        <w:r w:rsidR="0065222D">
          <w:rPr>
            <w:noProof/>
            <w:webHidden/>
          </w:rPr>
          <w:instrText>PAGEREF _Toc235108410 \h</w:instrText>
        </w:r>
        <w:r w:rsidR="0065222D">
          <w:rPr>
            <w:rFonts w:hint="eastAsia"/>
            <w:noProof/>
            <w:webHidden/>
          </w:rPr>
          <w:instrText xml:space="preserve"> </w:instrText>
        </w:r>
        <w:r w:rsidR="0065222D">
          <w:rPr>
            <w:rFonts w:hint="eastAsia"/>
            <w:noProof/>
            <w:webHidden/>
          </w:rPr>
        </w:r>
        <w:r w:rsidR="0065222D">
          <w:rPr>
            <w:rFonts w:hint="eastAsia"/>
            <w:noProof/>
            <w:webHidden/>
          </w:rPr>
          <w:fldChar w:fldCharType="separate"/>
        </w:r>
        <w:r w:rsidR="0065222D">
          <w:rPr>
            <w:noProof/>
            <w:webHidden/>
          </w:rPr>
          <w:t>1</w:t>
        </w:r>
        <w:r w:rsidR="0065222D">
          <w:rPr>
            <w:rFonts w:hint="eastAsia"/>
            <w:noProof/>
            <w:webHidden/>
          </w:rPr>
          <w:fldChar w:fldCharType="end"/>
        </w:r>
      </w:hyperlink>
    </w:p>
    <w:p w14:paraId="1876983F" w14:textId="265BCB26" w:rsidR="0065222D" w:rsidRDefault="0065222D">
      <w:pPr>
        <w:pStyle w:val="TOC2"/>
        <w:tabs>
          <w:tab w:val="end" w:leader="dot" w:pos="414.80pt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8411" w:history="1">
        <w:r w:rsidRPr="007107F4">
          <w:rPr>
            <w:rStyle w:val="aa"/>
            <w:noProof/>
          </w:rPr>
          <w:t xml:space="preserve">1.1 </w:t>
        </w:r>
        <w:r w:rsidRPr="007107F4">
          <w:rPr>
            <w:rStyle w:val="aa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BB76BD" w14:textId="050BC071" w:rsidR="0065222D" w:rsidRDefault="0065222D">
      <w:pPr>
        <w:pStyle w:val="TOC2"/>
        <w:tabs>
          <w:tab w:val="end" w:leader="dot" w:pos="414.80pt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8412" w:history="1">
        <w:r w:rsidRPr="007107F4">
          <w:rPr>
            <w:rStyle w:val="aa"/>
            <w:noProof/>
          </w:rPr>
          <w:t xml:space="preserve">1.2 </w:t>
        </w:r>
        <w:r w:rsidRPr="007107F4">
          <w:rPr>
            <w:rStyle w:val="aa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C6FFEF" w14:textId="3F187923" w:rsidR="0065222D" w:rsidRDefault="0065222D">
      <w:pPr>
        <w:pStyle w:val="TOC2"/>
        <w:tabs>
          <w:tab w:val="end" w:leader="dot" w:pos="414.80pt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8413" w:history="1">
        <w:r w:rsidRPr="007107F4">
          <w:rPr>
            <w:rStyle w:val="aa"/>
            <w:noProof/>
          </w:rPr>
          <w:t xml:space="preserve">1.3 </w:t>
        </w:r>
        <w:r w:rsidRPr="007107F4">
          <w:rPr>
            <w:rStyle w:val="aa"/>
            <w:noProof/>
          </w:rPr>
          <w:t>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555467" w14:textId="01248588" w:rsidR="0065222D" w:rsidRDefault="0065222D">
      <w:pPr>
        <w:pStyle w:val="TOC2"/>
        <w:tabs>
          <w:tab w:val="end" w:leader="dot" w:pos="414.80pt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8414" w:history="1">
        <w:r w:rsidRPr="007107F4">
          <w:rPr>
            <w:rStyle w:val="aa"/>
            <w:noProof/>
          </w:rPr>
          <w:t xml:space="preserve">1.4 </w:t>
        </w:r>
        <w:r w:rsidRPr="007107F4">
          <w:rPr>
            <w:rStyle w:val="aa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93F8DE" w14:textId="75FFC129" w:rsidR="0065222D" w:rsidRDefault="0065222D">
      <w:pPr>
        <w:pStyle w:val="TOC1"/>
        <w:tabs>
          <w:tab w:val="end" w:leader="dot" w:pos="414.80pt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8415" w:history="1">
        <w:r w:rsidRPr="007107F4">
          <w:rPr>
            <w:rStyle w:val="aa"/>
            <w:noProof/>
          </w:rPr>
          <w:t>2</w:t>
        </w:r>
        <w:r w:rsidRPr="007107F4">
          <w:rPr>
            <w:rStyle w:val="aa"/>
            <w:noProof/>
          </w:rPr>
          <w:t>．任务概述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BF2375" w14:textId="3C956470" w:rsidR="0065222D" w:rsidRDefault="0065222D">
      <w:pPr>
        <w:pStyle w:val="TOC2"/>
        <w:tabs>
          <w:tab w:val="end" w:leader="dot" w:pos="414.80pt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8416" w:history="1">
        <w:r w:rsidRPr="007107F4">
          <w:rPr>
            <w:rStyle w:val="aa"/>
            <w:noProof/>
          </w:rPr>
          <w:t xml:space="preserve">2.1 </w:t>
        </w:r>
        <w:r w:rsidRPr="007107F4">
          <w:rPr>
            <w:rStyle w:val="aa"/>
            <w:noProof/>
          </w:rPr>
          <w:t>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C00BEE" w14:textId="4FDA4FB4" w:rsidR="0065222D" w:rsidRDefault="0065222D">
      <w:pPr>
        <w:pStyle w:val="TOC2"/>
        <w:tabs>
          <w:tab w:val="end" w:leader="dot" w:pos="414.80pt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8417" w:history="1">
        <w:r w:rsidRPr="007107F4">
          <w:rPr>
            <w:rStyle w:val="aa"/>
            <w:noProof/>
          </w:rPr>
          <w:t xml:space="preserve">2.2 </w:t>
        </w:r>
        <w:r w:rsidRPr="007107F4">
          <w:rPr>
            <w:rStyle w:val="aa"/>
            <w:noProof/>
          </w:rPr>
          <w:t>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968DCB" w14:textId="2FF0EA3F" w:rsidR="0065222D" w:rsidRDefault="0065222D">
      <w:pPr>
        <w:pStyle w:val="TOC2"/>
        <w:tabs>
          <w:tab w:val="end" w:leader="dot" w:pos="414.80pt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8418" w:history="1">
        <w:r w:rsidRPr="007107F4">
          <w:rPr>
            <w:rStyle w:val="aa"/>
            <w:noProof/>
          </w:rPr>
          <w:t xml:space="preserve">2.3 </w:t>
        </w:r>
        <w:r w:rsidRPr="007107F4">
          <w:rPr>
            <w:rStyle w:val="aa"/>
            <w:noProof/>
          </w:rPr>
          <w:t>条件与限制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CA608B" w14:textId="578094BE" w:rsidR="0065222D" w:rsidRDefault="0065222D">
      <w:pPr>
        <w:pStyle w:val="TOC1"/>
        <w:tabs>
          <w:tab w:val="end" w:leader="dot" w:pos="414.80pt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8419" w:history="1">
        <w:r w:rsidRPr="007107F4">
          <w:rPr>
            <w:rStyle w:val="aa"/>
            <w:noProof/>
          </w:rPr>
          <w:t>3</w:t>
        </w:r>
        <w:r w:rsidRPr="007107F4">
          <w:rPr>
            <w:rStyle w:val="aa"/>
            <w:noProof/>
          </w:rPr>
          <w:t>．数据描述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E66606" w14:textId="29D6DF79" w:rsidR="0065222D" w:rsidRDefault="0065222D">
      <w:pPr>
        <w:pStyle w:val="TOC2"/>
        <w:tabs>
          <w:tab w:val="end" w:leader="dot" w:pos="414.80pt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8420" w:history="1">
        <w:r w:rsidRPr="007107F4">
          <w:rPr>
            <w:rStyle w:val="aa"/>
            <w:noProof/>
          </w:rPr>
          <w:t xml:space="preserve">3.1 </w:t>
        </w:r>
        <w:r w:rsidRPr="007107F4">
          <w:rPr>
            <w:rStyle w:val="aa"/>
            <w:noProof/>
          </w:rPr>
          <w:t>静态数据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E4D07F" w14:textId="6BCD2C5E" w:rsidR="0065222D" w:rsidRDefault="0065222D">
      <w:pPr>
        <w:pStyle w:val="TOC2"/>
        <w:tabs>
          <w:tab w:val="end" w:leader="dot" w:pos="414.80pt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8421" w:history="1">
        <w:r w:rsidRPr="007107F4">
          <w:rPr>
            <w:rStyle w:val="aa"/>
            <w:noProof/>
          </w:rPr>
          <w:t xml:space="preserve">3.2 </w:t>
        </w:r>
        <w:r w:rsidRPr="007107F4">
          <w:rPr>
            <w:rStyle w:val="aa"/>
            <w:noProof/>
          </w:rPr>
          <w:t>动态数据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1F4338" w14:textId="65D2519A" w:rsidR="0065222D" w:rsidRDefault="0065222D">
      <w:pPr>
        <w:pStyle w:val="TOC2"/>
        <w:tabs>
          <w:tab w:val="end" w:leader="dot" w:pos="414.80pt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8422" w:history="1">
        <w:r w:rsidRPr="007107F4">
          <w:rPr>
            <w:rStyle w:val="aa"/>
            <w:noProof/>
          </w:rPr>
          <w:t xml:space="preserve">3.3 </w:t>
        </w:r>
        <w:r w:rsidRPr="007107F4">
          <w:rPr>
            <w:rStyle w:val="aa"/>
            <w:noProof/>
          </w:rPr>
          <w:t>数据库介绍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62A632" w14:textId="7711D79F" w:rsidR="0065222D" w:rsidRDefault="0065222D">
      <w:pPr>
        <w:pStyle w:val="TOC1"/>
        <w:tabs>
          <w:tab w:val="end" w:leader="dot" w:pos="414.80pt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8423" w:history="1">
        <w:r w:rsidRPr="007107F4">
          <w:rPr>
            <w:rStyle w:val="aa"/>
            <w:noProof/>
          </w:rPr>
          <w:t>4</w:t>
        </w:r>
        <w:r w:rsidRPr="007107F4">
          <w:rPr>
            <w:rStyle w:val="aa"/>
            <w:noProof/>
          </w:rPr>
          <w:t>．功能需求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8E8064" w14:textId="01E05D33" w:rsidR="0065222D" w:rsidRDefault="0065222D">
      <w:pPr>
        <w:pStyle w:val="TOC2"/>
        <w:tabs>
          <w:tab w:val="end" w:leader="dot" w:pos="414.80pt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8424" w:history="1">
        <w:r w:rsidRPr="007107F4">
          <w:rPr>
            <w:rStyle w:val="aa"/>
            <w:noProof/>
          </w:rPr>
          <w:t xml:space="preserve">4.1 </w:t>
        </w:r>
        <w:r w:rsidRPr="007107F4">
          <w:rPr>
            <w:rStyle w:val="aa"/>
            <w:noProof/>
          </w:rPr>
          <w:t>功能划分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E046F5" w14:textId="79C88FB5" w:rsidR="0065222D" w:rsidRDefault="0065222D">
      <w:pPr>
        <w:pStyle w:val="TOC2"/>
        <w:tabs>
          <w:tab w:val="end" w:leader="dot" w:pos="414.80pt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8425" w:history="1">
        <w:r w:rsidRPr="007107F4">
          <w:rPr>
            <w:rStyle w:val="aa"/>
            <w:noProof/>
          </w:rPr>
          <w:t xml:space="preserve">4.2 </w:t>
        </w:r>
        <w:r w:rsidRPr="007107F4">
          <w:rPr>
            <w:rStyle w:val="aa"/>
            <w:noProof/>
          </w:rPr>
          <w:t>关键业务规则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0EFB8D" w14:textId="4E9308F7" w:rsidR="0065222D" w:rsidRDefault="0065222D">
      <w:pPr>
        <w:pStyle w:val="TOC1"/>
        <w:tabs>
          <w:tab w:val="end" w:leader="dot" w:pos="414.80pt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8426" w:history="1">
        <w:r w:rsidRPr="007107F4">
          <w:rPr>
            <w:rStyle w:val="aa"/>
            <w:noProof/>
          </w:rPr>
          <w:t>5</w:t>
        </w:r>
        <w:r w:rsidRPr="007107F4">
          <w:rPr>
            <w:rStyle w:val="aa"/>
            <w:noProof/>
          </w:rPr>
          <w:t>．非功能需求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D4FBD4" w14:textId="181CB296" w:rsidR="0065222D" w:rsidRDefault="0065222D">
      <w:pPr>
        <w:pStyle w:val="TOC1"/>
        <w:tabs>
          <w:tab w:val="end" w:leader="dot" w:pos="414.80pt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8427" w:history="1">
        <w:r w:rsidRPr="007107F4">
          <w:rPr>
            <w:rStyle w:val="aa"/>
            <w:noProof/>
          </w:rPr>
          <w:t>6</w:t>
        </w:r>
        <w:r w:rsidRPr="007107F4">
          <w:rPr>
            <w:rStyle w:val="aa"/>
            <w:noProof/>
          </w:rPr>
          <w:t>．运行需求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CDE947" w14:textId="1D930002" w:rsidR="0065222D" w:rsidRDefault="0065222D">
      <w:pPr>
        <w:pStyle w:val="TOC2"/>
        <w:tabs>
          <w:tab w:val="end" w:leader="dot" w:pos="414.80pt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8428" w:history="1">
        <w:r w:rsidRPr="007107F4">
          <w:rPr>
            <w:rStyle w:val="aa"/>
            <w:noProof/>
          </w:rPr>
          <w:t xml:space="preserve">6.1 </w:t>
        </w:r>
        <w:r w:rsidRPr="007107F4">
          <w:rPr>
            <w:rStyle w:val="aa"/>
            <w:noProof/>
          </w:rPr>
          <w:t>用户界面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7B2CF8" w14:textId="1CB15722" w:rsidR="0065222D" w:rsidRDefault="0065222D">
      <w:pPr>
        <w:pStyle w:val="TOC2"/>
        <w:tabs>
          <w:tab w:val="end" w:leader="dot" w:pos="414.80pt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8429" w:history="1">
        <w:r w:rsidRPr="007107F4">
          <w:rPr>
            <w:rStyle w:val="aa"/>
            <w:noProof/>
          </w:rPr>
          <w:t xml:space="preserve">6.2 </w:t>
        </w:r>
        <w:r w:rsidRPr="007107F4">
          <w:rPr>
            <w:rStyle w:val="aa"/>
            <w:noProof/>
          </w:rPr>
          <w:t>软件接口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7920AE" w14:textId="74FB0521" w:rsidR="0065222D" w:rsidRDefault="0065222D">
      <w:pPr>
        <w:pStyle w:val="TOC2"/>
        <w:tabs>
          <w:tab w:val="end" w:leader="dot" w:pos="414.80pt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8430" w:history="1">
        <w:r w:rsidRPr="007107F4">
          <w:rPr>
            <w:rStyle w:val="aa"/>
            <w:noProof/>
          </w:rPr>
          <w:t xml:space="preserve">6.3 </w:t>
        </w:r>
        <w:r w:rsidRPr="007107F4">
          <w:rPr>
            <w:rStyle w:val="aa"/>
            <w:noProof/>
          </w:rPr>
          <w:t>故障处理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535699" w14:textId="6FE76CFA" w:rsidR="009D6042" w:rsidRPr="00F459CA" w:rsidRDefault="009D6042">
      <w:r w:rsidRPr="00F459CA">
        <w:fldChar w:fldCharType="end"/>
      </w:r>
    </w:p>
    <w:p w14:paraId="092DFADC" w14:textId="77777777" w:rsidR="009D6042" w:rsidRPr="00F459CA" w:rsidRDefault="009D6042"/>
    <w:p w14:paraId="43FD8424" w14:textId="77777777" w:rsidR="009D6042" w:rsidRPr="0065222D" w:rsidRDefault="009D6042" w:rsidP="0065222D">
      <w:pPr>
        <w:pStyle w:val="1"/>
      </w:pPr>
      <w:bookmarkStart w:id="0" w:name="_Toc235108410"/>
      <w:r w:rsidRPr="0065222D">
        <w:rPr>
          <w:rFonts w:hint="eastAsia"/>
        </w:rPr>
        <w:t>1</w:t>
      </w:r>
      <w:r w:rsidRPr="0065222D">
        <w:rPr>
          <w:rFonts w:hint="eastAsia"/>
        </w:rPr>
        <w:t>．引言</w:t>
      </w:r>
      <w:bookmarkEnd w:id="0"/>
    </w:p>
    <w:p w14:paraId="6FC33816" w14:textId="45C42EF2" w:rsidR="009D6042" w:rsidRPr="0065222D" w:rsidRDefault="0065222D" w:rsidP="0065222D">
      <w:pPr>
        <w:pStyle w:val="2"/>
      </w:pPr>
      <w:bookmarkStart w:id="1" w:name="_Toc235108411"/>
      <w:r w:rsidRPr="0065222D">
        <w:rPr>
          <w:rFonts w:hint="eastAsia"/>
        </w:rPr>
        <w:t xml:space="preserve">1.1 </w:t>
      </w:r>
      <w:r w:rsidRPr="0065222D">
        <w:rPr>
          <w:rFonts w:hint="eastAsia"/>
        </w:rPr>
        <w:t>编写目的</w:t>
      </w:r>
      <w:bookmarkEnd w:id="1"/>
    </w:p>
    <w:p w14:paraId="2F4B8A1F" w14:textId="77777777" w:rsidR="009D6042" w:rsidRPr="00F459CA" w:rsidRDefault="00CA141A">
      <w:pPr>
        <w:ind w:firstLineChars="200" w:firstLine="21pt"/>
      </w:pPr>
      <w:r w:rsidRPr="00F459CA">
        <w:rPr>
          <w:rFonts w:hint="eastAsia"/>
        </w:rPr>
        <w:t>本文档说明图书馆借阅管理系统需要实现的功能、业务规则和运行条件，供项目组在开发、测试和验收时查阅。</w:t>
      </w:r>
    </w:p>
    <w:p w14:paraId="7FFE90EA" w14:textId="360B1C40" w:rsidR="009D6042" w:rsidRPr="0065222D" w:rsidRDefault="0065222D" w:rsidP="0065222D">
      <w:pPr>
        <w:pStyle w:val="2"/>
      </w:pPr>
      <w:bookmarkStart w:id="2" w:name="_Toc235108412"/>
      <w:r w:rsidRPr="0065222D">
        <w:rPr>
          <w:rFonts w:hint="eastAsia"/>
        </w:rPr>
        <w:t xml:space="preserve">1.2 </w:t>
      </w:r>
      <w:r w:rsidRPr="0065222D">
        <w:rPr>
          <w:rFonts w:hint="eastAsia"/>
        </w:rPr>
        <w:t>项目背景</w:t>
      </w:r>
      <w:bookmarkEnd w:id="2"/>
    </w:p>
    <w:p w14:paraId="640A500D" w14:textId="77777777" w:rsidR="009D6042" w:rsidRPr="00F459CA" w:rsidRDefault="00CA141A">
      <w:pPr>
        <w:ind w:firstLineChars="200" w:firstLine="21pt"/>
      </w:pPr>
      <w:r w:rsidRPr="00F459CA">
        <w:rPr>
          <w:rFonts w:hint="eastAsia"/>
        </w:rPr>
        <w:t>本系统供中小型学校图书馆使用。管理员负责维护书目、读者和借阅记录；读者可以查询馆藏、办理借还与续借，并查看预约和罚款。系统用数据库统一保存业务数据，减少纸质登记造成的遗漏和重复统计。</w:t>
      </w:r>
    </w:p>
    <w:p w14:paraId="7AADE40D" w14:textId="4CCCD3C0" w:rsidR="009D6042" w:rsidRPr="0065222D" w:rsidRDefault="0065222D" w:rsidP="0065222D">
      <w:pPr>
        <w:pStyle w:val="2"/>
      </w:pPr>
      <w:bookmarkStart w:id="3" w:name="_Toc235108413"/>
      <w:r w:rsidRPr="0065222D">
        <w:rPr>
          <w:rFonts w:hint="eastAsia"/>
        </w:rPr>
        <w:lastRenderedPageBreak/>
        <w:t xml:space="preserve">1.3 </w:t>
      </w:r>
      <w:r w:rsidRPr="0065222D">
        <w:rPr>
          <w:rFonts w:hint="eastAsia"/>
        </w:rPr>
        <w:t>定义</w:t>
      </w:r>
      <w:bookmarkEnd w:id="3"/>
    </w:p>
    <w:tbl>
      <w:tblPr>
        <w:tblW w:w="100.0%" w:type="pct"/>
        <w:tblBorders>
          <w:top w:val="single" w:sz="0" w:space="0" w:color="auto"/>
          <w:start w:val="single" w:sz="0" w:space="0" w:color="auto"/>
          <w:bottom w:val="single" w:sz="0" w:space="0" w:color="auto"/>
          <w:end w:val="single" w:sz="0" w:space="0" w:color="auto"/>
          <w:insideH w:val="single" w:sz="0" w:space="0" w:color="auto"/>
          <w:insideV w:val="single" w:sz="0" w:space="0" w:color="auto"/>
        </w:tblBorders>
        <w:tblCellMar>
          <w:top w:w="4.50pt" w:type="dxa"/>
          <w:start w:w="4.50pt" w:type="dxa"/>
          <w:bottom w:w="4.50pt" w:type="dxa"/>
          <w:end w:w="4.50pt" w:type="dxa"/>
        </w:tblCellMar>
        <w:tblLook w:firstRow="0" w:lastRow="0" w:firstColumn="0" w:lastColumn="0" w:noHBand="0" w:noVBand="0"/>
      </w:tblPr>
      <w:tblGrid>
        <w:gridCol w:w="1801"/>
        <w:gridCol w:w="6685"/>
      </w:tblGrid>
      <w:tr w:rsidR="009D6042" w:rsidRPr="00F459CA" w14:paraId="64681E81" w14:textId="77777777">
        <w:tc>
          <w:tcPr>
            <w:tcW w:w="21.0%" w:type="pct"/>
            <w:shd w:val="clear" w:color="auto" w:fill="12676A"/>
          </w:tcPr>
          <w:p w14:paraId="7C12C50C" w14:textId="77777777" w:rsidR="009D6042" w:rsidRPr="00F459CA" w:rsidRDefault="009D6042">
            <w:pPr>
              <w:rPr>
                <w:color w:val="FFFFFF"/>
              </w:rPr>
            </w:pPr>
            <w:r w:rsidRPr="00F459CA">
              <w:rPr>
                <w:color w:val="FFFFFF"/>
              </w:rPr>
              <w:t>术语</w:t>
            </w:r>
          </w:p>
        </w:tc>
        <w:tc>
          <w:tcPr>
            <w:tcW w:w="78.0%" w:type="pct"/>
            <w:shd w:val="clear" w:color="auto" w:fill="12676A"/>
          </w:tcPr>
          <w:p w14:paraId="771E6726" w14:textId="77777777" w:rsidR="009D6042" w:rsidRPr="00F459CA" w:rsidRDefault="009D6042">
            <w:pPr>
              <w:rPr>
                <w:color w:val="FFFFFF"/>
              </w:rPr>
            </w:pPr>
            <w:r w:rsidRPr="00F459CA">
              <w:rPr>
                <w:color w:val="FFFFFF"/>
              </w:rPr>
              <w:t>说明</w:t>
            </w:r>
          </w:p>
        </w:tc>
      </w:tr>
      <w:tr w:rsidR="009D6042" w:rsidRPr="00F459CA" w14:paraId="53C20A96" w14:textId="77777777">
        <w:tc>
          <w:tcPr>
            <w:tcW w:w="93pt" w:type="dxa"/>
            <w:shd w:val="clear" w:color="auto" w:fill="FFFFFF"/>
          </w:tcPr>
          <w:p w14:paraId="096724E4" w14:textId="77777777" w:rsidR="009D6042" w:rsidRPr="00F459CA" w:rsidRDefault="009D6042">
            <w:r w:rsidRPr="00F459CA">
              <w:t>馆藏品种</w:t>
            </w:r>
          </w:p>
        </w:tc>
        <w:tc>
          <w:tcPr>
            <w:tcW w:w="331.30pt" w:type="dxa"/>
            <w:shd w:val="clear" w:color="auto" w:fill="FFFFFF"/>
          </w:tcPr>
          <w:p w14:paraId="54FEF321" w14:textId="77777777" w:rsidR="009D6042" w:rsidRPr="00F459CA" w:rsidRDefault="009D6042">
            <w:r w:rsidRPr="00F459CA">
              <w:t>具有独立</w:t>
            </w:r>
            <w:r w:rsidRPr="00F459CA">
              <w:t xml:space="preserve"> ISBN </w:t>
            </w:r>
            <w:r w:rsidRPr="00F459CA">
              <w:t>的图书种类</w:t>
            </w:r>
          </w:p>
        </w:tc>
      </w:tr>
      <w:tr w:rsidR="009D6042" w:rsidRPr="00F459CA" w14:paraId="219EC370" w14:textId="77777777">
        <w:tc>
          <w:tcPr>
            <w:tcW w:w="93pt" w:type="dxa"/>
            <w:shd w:val="clear" w:color="auto" w:fill="F7F9FA"/>
          </w:tcPr>
          <w:p w14:paraId="561CEEEA" w14:textId="77777777" w:rsidR="009D6042" w:rsidRPr="00F459CA" w:rsidRDefault="009D6042">
            <w:r w:rsidRPr="00F459CA">
              <w:t>可借库存</w:t>
            </w:r>
          </w:p>
        </w:tc>
        <w:tc>
          <w:tcPr>
            <w:tcW w:w="331.30pt" w:type="dxa"/>
            <w:shd w:val="clear" w:color="auto" w:fill="F7F9FA"/>
          </w:tcPr>
          <w:p w14:paraId="2F06595B" w14:textId="77777777" w:rsidR="009D6042" w:rsidRPr="00F459CA" w:rsidRDefault="009D6042">
            <w:r w:rsidRPr="00F459CA">
              <w:t>当前未借出且可办理借阅的复本数量</w:t>
            </w:r>
          </w:p>
        </w:tc>
      </w:tr>
      <w:tr w:rsidR="009D6042" w:rsidRPr="00F459CA" w14:paraId="5E4C8DF5" w14:textId="77777777">
        <w:tc>
          <w:tcPr>
            <w:tcW w:w="93pt" w:type="dxa"/>
            <w:shd w:val="clear" w:color="auto" w:fill="FFFFFF"/>
          </w:tcPr>
          <w:p w14:paraId="62BC6F2F" w14:textId="77777777" w:rsidR="009D6042" w:rsidRPr="00F459CA" w:rsidRDefault="009D6042">
            <w:r w:rsidRPr="00F459CA">
              <w:t>待取书</w:t>
            </w:r>
          </w:p>
        </w:tc>
        <w:tc>
          <w:tcPr>
            <w:tcW w:w="331.30pt" w:type="dxa"/>
            <w:shd w:val="clear" w:color="auto" w:fill="FFFFFF"/>
          </w:tcPr>
          <w:p w14:paraId="7202538F" w14:textId="77777777" w:rsidR="009D6042" w:rsidRPr="00F459CA" w:rsidRDefault="009D6042">
            <w:r w:rsidRPr="00F459CA">
              <w:t>预约图书已到馆，为预约者保留</w:t>
            </w:r>
            <w:r w:rsidRPr="00F459CA">
              <w:t xml:space="preserve"> 3 </w:t>
            </w:r>
            <w:r w:rsidRPr="00F459CA">
              <w:t>天</w:t>
            </w:r>
          </w:p>
        </w:tc>
      </w:tr>
      <w:tr w:rsidR="009D6042" w:rsidRPr="00F459CA" w14:paraId="76FFF3C9" w14:textId="77777777">
        <w:tc>
          <w:tcPr>
            <w:tcW w:w="93pt" w:type="dxa"/>
            <w:shd w:val="clear" w:color="auto" w:fill="F7F9FA"/>
          </w:tcPr>
          <w:p w14:paraId="39EED755" w14:textId="77777777" w:rsidR="009D6042" w:rsidRPr="00F459CA" w:rsidRDefault="009D6042">
            <w:r w:rsidRPr="00F459CA">
              <w:t>借阅证状态</w:t>
            </w:r>
          </w:p>
        </w:tc>
        <w:tc>
          <w:tcPr>
            <w:tcW w:w="331.30pt" w:type="dxa"/>
            <w:shd w:val="clear" w:color="auto" w:fill="F7F9FA"/>
          </w:tcPr>
          <w:p w14:paraId="1AC79DDD" w14:textId="77777777" w:rsidR="009D6042" w:rsidRPr="00F459CA" w:rsidRDefault="009D6042">
            <w:r w:rsidRPr="00F459CA">
              <w:t xml:space="preserve">ACTIVE </w:t>
            </w:r>
            <w:r w:rsidRPr="00F459CA">
              <w:t>表示正常，</w:t>
            </w:r>
            <w:r w:rsidRPr="00F459CA">
              <w:t xml:space="preserve">SUSPENDED </w:t>
            </w:r>
            <w:r w:rsidRPr="00F459CA">
              <w:t>表示停用</w:t>
            </w:r>
          </w:p>
        </w:tc>
      </w:tr>
      <w:tr w:rsidR="009D6042" w:rsidRPr="00F459CA" w14:paraId="4C5E7D22" w14:textId="77777777">
        <w:tc>
          <w:tcPr>
            <w:tcW w:w="93pt" w:type="dxa"/>
            <w:shd w:val="clear" w:color="auto" w:fill="FFFFFF"/>
          </w:tcPr>
          <w:p w14:paraId="54385151" w14:textId="77777777" w:rsidR="009D6042" w:rsidRPr="00F459CA" w:rsidRDefault="009D6042">
            <w:r w:rsidRPr="00F459CA">
              <w:t>PBKDF2</w:t>
            </w:r>
          </w:p>
        </w:tc>
        <w:tc>
          <w:tcPr>
            <w:tcW w:w="331.30pt" w:type="dxa"/>
            <w:shd w:val="clear" w:color="auto" w:fill="FFFFFF"/>
          </w:tcPr>
          <w:p w14:paraId="0F946E77" w14:textId="77777777" w:rsidR="009D6042" w:rsidRPr="00F459CA" w:rsidRDefault="009D6042">
            <w:r w:rsidRPr="00F459CA">
              <w:t>基于口令的密钥派生算法，用于密码加盐存储</w:t>
            </w:r>
          </w:p>
        </w:tc>
      </w:tr>
      <w:tr w:rsidR="009D6042" w:rsidRPr="00F459CA" w14:paraId="1C62E8B9" w14:textId="77777777">
        <w:tc>
          <w:tcPr>
            <w:tcW w:w="93pt" w:type="dxa"/>
            <w:shd w:val="clear" w:color="auto" w:fill="FFFFFF"/>
          </w:tcPr>
          <w:p w14:paraId="5FF35A24" w14:textId="77777777" w:rsidR="009D6042" w:rsidRPr="00F459CA" w:rsidRDefault="009D6042">
            <w:r w:rsidRPr="00F459CA">
              <w:t>MySQL</w:t>
            </w:r>
          </w:p>
          <w:p w14:paraId="15D5FA49" w14:textId="77777777" w:rsidR="009D6042" w:rsidRPr="00F459CA" w:rsidRDefault="009D6042"/>
        </w:tc>
        <w:tc>
          <w:tcPr>
            <w:tcW w:w="331.30pt" w:type="dxa"/>
            <w:shd w:val="clear" w:color="auto" w:fill="FFFFFF"/>
          </w:tcPr>
          <w:p w14:paraId="4CEF88E0" w14:textId="77777777" w:rsidR="009D6042" w:rsidRPr="00F459CA" w:rsidRDefault="00CA141A">
            <w:pPr>
              <w:rPr>
                <w:rFonts w:cs="微软雅黑"/>
                <w:sz w:val="18"/>
              </w:rPr>
            </w:pPr>
            <w:r w:rsidRPr="00F459CA">
              <w:rPr>
                <w:rFonts w:hint="eastAsia"/>
              </w:rPr>
              <w:t>MySQL</w:t>
            </w:r>
            <w:r w:rsidRPr="00F459CA">
              <w:rPr>
                <w:rFonts w:hint="eastAsia"/>
              </w:rPr>
              <w:t>是本系统使用的关系数据库，</w:t>
            </w:r>
            <w:r w:rsidR="00A020A8" w:rsidRPr="00F459CA">
              <w:rPr>
                <w:rFonts w:hint="eastAsia"/>
              </w:rPr>
              <w:t>用于</w:t>
            </w:r>
            <w:r w:rsidRPr="00F459CA">
              <w:rPr>
                <w:rFonts w:hint="eastAsia"/>
              </w:rPr>
              <w:t>保存用户、图书、借阅、预约和罚款数据。</w:t>
            </w:r>
          </w:p>
        </w:tc>
      </w:tr>
    </w:tbl>
    <w:p w14:paraId="1986B18A" w14:textId="1BC1FA82" w:rsidR="009D6042" w:rsidRPr="0065222D" w:rsidRDefault="0065222D" w:rsidP="0065222D">
      <w:pPr>
        <w:pStyle w:val="2"/>
      </w:pPr>
      <w:bookmarkStart w:id="4" w:name="_Toc235108414"/>
      <w:r w:rsidRPr="0065222D">
        <w:rPr>
          <w:rFonts w:hint="eastAsia"/>
        </w:rPr>
        <w:t xml:space="preserve">1.4 </w:t>
      </w:r>
      <w:r w:rsidRPr="0065222D">
        <w:rPr>
          <w:rFonts w:hint="eastAsia"/>
        </w:rPr>
        <w:t>参考资料</w:t>
      </w:r>
      <w:bookmarkEnd w:id="4"/>
    </w:p>
    <w:p w14:paraId="5F55B4AD" w14:textId="77777777" w:rsidR="009D6042" w:rsidRPr="00F459CA" w:rsidRDefault="009D6042">
      <w:pPr>
        <w:pStyle w:val="a"/>
      </w:pPr>
      <w:r w:rsidRPr="00F459CA">
        <w:t>《图书馆借阅管理系统课程选题》</w:t>
      </w:r>
    </w:p>
    <w:p w14:paraId="76013DDE" w14:textId="77777777" w:rsidR="009D6042" w:rsidRPr="00F459CA" w:rsidRDefault="009D6042">
      <w:pPr>
        <w:pStyle w:val="a"/>
      </w:pPr>
      <w:r w:rsidRPr="00F459CA">
        <w:t>《计算机系统综合实验</w:t>
      </w:r>
      <w:r w:rsidRPr="00F459CA">
        <w:t>——</w:t>
      </w:r>
      <w:r w:rsidRPr="00F459CA">
        <w:t>软件开发实训教学大纲》</w:t>
      </w:r>
    </w:p>
    <w:p w14:paraId="28AF5281" w14:textId="77777777" w:rsidR="009D6042" w:rsidRPr="00F459CA" w:rsidRDefault="009D6042">
      <w:pPr>
        <w:pStyle w:val="a"/>
      </w:pPr>
      <w:r w:rsidRPr="00F459CA">
        <w:t xml:space="preserve"> GB/T 9385-2008</w:t>
      </w:r>
      <w:r w:rsidRPr="00F459CA">
        <w:t>《计算机软件需求规格说明规范》</w:t>
      </w:r>
    </w:p>
    <w:p w14:paraId="68FCE538" w14:textId="77777777" w:rsidR="009D6042" w:rsidRPr="00F459CA" w:rsidRDefault="009D6042">
      <w:pPr>
        <w:pStyle w:val="a"/>
      </w:pPr>
      <w:r w:rsidRPr="00F459CA">
        <w:t xml:space="preserve"> </w:t>
      </w:r>
      <w:r w:rsidRPr="00F459CA">
        <w:t>课程提供的需求规格、概要设计、详细设计及测试文档模板</w:t>
      </w:r>
    </w:p>
    <w:p w14:paraId="48F284B0" w14:textId="77777777" w:rsidR="009D6042" w:rsidRPr="00F459CA" w:rsidRDefault="009D6042">
      <w:pPr>
        <w:pStyle w:val="a"/>
      </w:pPr>
      <w:r w:rsidRPr="00F459CA">
        <w:t xml:space="preserve"> Java SE 21</w:t>
      </w:r>
      <w:r w:rsidRPr="00F459CA">
        <w:t>、</w:t>
      </w:r>
      <w:r w:rsidRPr="00F459CA">
        <w:t>JDBC 4.3</w:t>
      </w:r>
      <w:r w:rsidRPr="00F459CA">
        <w:t>、</w:t>
      </w:r>
      <w:r w:rsidRPr="00F459CA">
        <w:t xml:space="preserve">MySQL 8.4 </w:t>
      </w:r>
      <w:r w:rsidRPr="00F459CA">
        <w:t>官方文档</w:t>
      </w:r>
    </w:p>
    <w:p w14:paraId="1AD92AA2" w14:textId="77777777" w:rsidR="009D6042" w:rsidRPr="0065222D" w:rsidRDefault="009D6042" w:rsidP="0065222D">
      <w:pPr>
        <w:pStyle w:val="1"/>
      </w:pPr>
      <w:bookmarkStart w:id="5" w:name="_Toc235108415"/>
      <w:r w:rsidRPr="0065222D">
        <w:rPr>
          <w:rFonts w:hint="eastAsia"/>
        </w:rPr>
        <w:t>2</w:t>
      </w:r>
      <w:r w:rsidRPr="0065222D">
        <w:rPr>
          <w:rFonts w:hint="eastAsia"/>
        </w:rPr>
        <w:t>．任务概述</w:t>
      </w:r>
      <w:bookmarkEnd w:id="5"/>
    </w:p>
    <w:p w14:paraId="18454266" w14:textId="45E1B02A" w:rsidR="009D6042" w:rsidRPr="0065222D" w:rsidRDefault="0065222D" w:rsidP="0065222D">
      <w:pPr>
        <w:pStyle w:val="2"/>
      </w:pPr>
      <w:bookmarkStart w:id="6" w:name="_Toc235108416"/>
      <w:r w:rsidRPr="0065222D">
        <w:rPr>
          <w:rFonts w:hint="eastAsia"/>
        </w:rPr>
        <w:t xml:space="preserve">2.1 </w:t>
      </w:r>
      <w:r w:rsidRPr="0065222D">
        <w:rPr>
          <w:rFonts w:hint="eastAsia"/>
        </w:rPr>
        <w:t>目标</w:t>
      </w:r>
      <w:bookmarkEnd w:id="6"/>
    </w:p>
    <w:p w14:paraId="341109B7" w14:textId="77777777" w:rsidR="009D6042" w:rsidRPr="00F459CA" w:rsidRDefault="00CA141A">
      <w:pPr>
        <w:pStyle w:val="a"/>
      </w:pPr>
      <w:r w:rsidRPr="00F459CA">
        <w:rPr>
          <w:rFonts w:hint="eastAsia"/>
        </w:rPr>
        <w:t>管理读者账号和借阅证，包括注册、登录、个人资料修改以及借阅资格维护。</w:t>
      </w:r>
    </w:p>
    <w:p w14:paraId="0CAE6FF9" w14:textId="77777777" w:rsidR="009D6042" w:rsidRPr="00F459CA" w:rsidRDefault="00CA141A">
      <w:pPr>
        <w:pStyle w:val="a"/>
      </w:pPr>
      <w:r w:rsidRPr="00F459CA">
        <w:rPr>
          <w:rFonts w:hint="eastAsia"/>
        </w:rPr>
        <w:t>维护图书书目和分类，支持新增、修改、删除和查询，并实时显示可借数量。</w:t>
      </w:r>
    </w:p>
    <w:p w14:paraId="1B0A69AB" w14:textId="77777777" w:rsidR="009D6042" w:rsidRPr="00F459CA" w:rsidRDefault="00CA141A">
      <w:pPr>
        <w:pStyle w:val="a"/>
      </w:pPr>
      <w:r w:rsidRPr="00F459CA">
        <w:rPr>
          <w:rFonts w:hint="eastAsia"/>
        </w:rPr>
        <w:t>办理借书、还书和续借，保存借阅历史；借阅数量、逾期状态等规则由系统统一校验。</w:t>
      </w:r>
    </w:p>
    <w:p w14:paraId="79848029" w14:textId="77777777" w:rsidR="009D6042" w:rsidRPr="00F459CA" w:rsidRDefault="00CA141A">
      <w:pPr>
        <w:pStyle w:val="a"/>
      </w:pPr>
      <w:r w:rsidRPr="00F459CA">
        <w:rPr>
          <w:rFonts w:hint="eastAsia"/>
        </w:rPr>
        <w:t>读者可以预约或取消预约。图书归还后，系统按预约先后顺序生成到馆提醒，超过保留期的预约自动失效。</w:t>
      </w:r>
    </w:p>
    <w:p w14:paraId="6B35AA31" w14:textId="77777777" w:rsidR="009D6042" w:rsidRPr="00F459CA" w:rsidRDefault="00CA141A">
      <w:pPr>
        <w:pStyle w:val="a"/>
      </w:pPr>
      <w:r w:rsidRPr="00F459CA">
        <w:rPr>
          <w:rFonts w:hint="eastAsia"/>
        </w:rPr>
        <w:t>归还逾期图书时，系统按逾期天数计算罚款，并记录缴费状态。</w:t>
      </w:r>
    </w:p>
    <w:p w14:paraId="04CEF90A" w14:textId="77777777" w:rsidR="00A020A8" w:rsidRPr="00F459CA" w:rsidRDefault="00CA141A" w:rsidP="00A020A8">
      <w:pPr>
        <w:pStyle w:val="a"/>
      </w:pPr>
      <w:r w:rsidRPr="00F459CA">
        <w:rPr>
          <w:rFonts w:hint="eastAsia"/>
        </w:rPr>
        <w:t>总览页面显示馆藏数量、在借记录、有效预约和未缴罚款；统计页面给出热门图书排行。</w:t>
      </w:r>
    </w:p>
    <w:p w14:paraId="1334A304" w14:textId="13A0C909" w:rsidR="009D6042" w:rsidRPr="0065222D" w:rsidRDefault="0065222D" w:rsidP="0065222D">
      <w:pPr>
        <w:pStyle w:val="2"/>
      </w:pPr>
      <w:bookmarkStart w:id="7" w:name="_Toc235108417"/>
      <w:r w:rsidRPr="0065222D">
        <w:rPr>
          <w:rFonts w:hint="eastAsia"/>
        </w:rPr>
        <w:t xml:space="preserve">2.2 </w:t>
      </w:r>
      <w:r w:rsidRPr="0065222D">
        <w:rPr>
          <w:rFonts w:hint="eastAsia"/>
        </w:rPr>
        <w:t>运行环境</w:t>
      </w:r>
      <w:bookmarkEnd w:id="7"/>
    </w:p>
    <w:tbl>
      <w:tblPr>
        <w:tblW w:w="100.0%" w:type="pct"/>
        <w:tblBorders>
          <w:top w:val="single" w:sz="0" w:space="0" w:color="auto"/>
          <w:start w:val="single" w:sz="0" w:space="0" w:color="auto"/>
          <w:bottom w:val="single" w:sz="0" w:space="0" w:color="auto"/>
          <w:end w:val="single" w:sz="0" w:space="0" w:color="auto"/>
          <w:insideH w:val="single" w:sz="0" w:space="0" w:color="auto"/>
          <w:insideV w:val="single" w:sz="0" w:space="0" w:color="auto"/>
        </w:tblBorders>
        <w:tblCellMar>
          <w:top w:w="4.50pt" w:type="dxa"/>
          <w:start w:w="4.50pt" w:type="dxa"/>
          <w:bottom w:w="4.50pt" w:type="dxa"/>
          <w:end w:w="4.50pt" w:type="dxa"/>
        </w:tblCellMar>
        <w:tblLook w:firstRow="0" w:lastRow="0" w:firstColumn="0" w:lastColumn="0" w:noHBand="0" w:noVBand="0"/>
      </w:tblPr>
      <w:tblGrid>
        <w:gridCol w:w="1504"/>
        <w:gridCol w:w="6982"/>
      </w:tblGrid>
      <w:tr w:rsidR="009D6042" w:rsidRPr="00F459CA" w14:paraId="5859165C" w14:textId="77777777">
        <w:tc>
          <w:tcPr>
            <w:tcW w:w="75.20pt" w:type="dxa"/>
            <w:shd w:val="clear" w:color="auto" w:fill="12676A"/>
          </w:tcPr>
          <w:p w14:paraId="655E94A3" w14:textId="77777777" w:rsidR="009D6042" w:rsidRPr="00F459CA" w:rsidRDefault="009D6042">
            <w:pPr>
              <w:rPr>
                <w:color w:val="FFFFFF"/>
              </w:rPr>
            </w:pPr>
            <w:r w:rsidRPr="00F459CA">
              <w:rPr>
                <w:color w:val="FFFFFF"/>
              </w:rPr>
              <w:t>项目</w:t>
            </w:r>
          </w:p>
        </w:tc>
        <w:tc>
          <w:tcPr>
            <w:tcW w:w="349.10pt" w:type="dxa"/>
            <w:shd w:val="clear" w:color="auto" w:fill="12676A"/>
          </w:tcPr>
          <w:p w14:paraId="7879164A" w14:textId="77777777" w:rsidR="009D6042" w:rsidRPr="00F459CA" w:rsidRDefault="009D6042">
            <w:pPr>
              <w:rPr>
                <w:color w:val="FFFFFF"/>
              </w:rPr>
            </w:pPr>
            <w:r w:rsidRPr="00F459CA">
              <w:rPr>
                <w:color w:val="FFFFFF"/>
              </w:rPr>
              <w:t>最低要求</w:t>
            </w:r>
          </w:p>
        </w:tc>
      </w:tr>
      <w:tr w:rsidR="009D6042" w:rsidRPr="00F459CA" w14:paraId="499728A0" w14:textId="77777777">
        <w:tc>
          <w:tcPr>
            <w:tcW w:w="75.20pt" w:type="dxa"/>
            <w:shd w:val="clear" w:color="auto" w:fill="FFFFFF"/>
          </w:tcPr>
          <w:p w14:paraId="6CBB9C77" w14:textId="77777777" w:rsidR="009D6042" w:rsidRPr="00F459CA" w:rsidRDefault="009D6042">
            <w:r w:rsidRPr="00F459CA">
              <w:t>操作系统</w:t>
            </w:r>
          </w:p>
        </w:tc>
        <w:tc>
          <w:tcPr>
            <w:tcW w:w="349.10pt" w:type="dxa"/>
            <w:shd w:val="clear" w:color="auto" w:fill="FFFFFF"/>
          </w:tcPr>
          <w:p w14:paraId="746E6149" w14:textId="77777777" w:rsidR="009D6042" w:rsidRPr="00F459CA" w:rsidRDefault="009D6042">
            <w:r w:rsidRPr="00F459CA">
              <w:t>Windows 10/11</w:t>
            </w:r>
            <w:r w:rsidRPr="00F459CA">
              <w:t>；支持</w:t>
            </w:r>
            <w:r w:rsidRPr="00F459CA">
              <w:t xml:space="preserve"> Java 21 </w:t>
            </w:r>
            <w:r w:rsidRPr="00F459CA">
              <w:t>的</w:t>
            </w:r>
            <w:r w:rsidRPr="00F459CA">
              <w:t xml:space="preserve"> Linux </w:t>
            </w:r>
            <w:r w:rsidRPr="00F459CA">
              <w:t>桌面系统</w:t>
            </w:r>
          </w:p>
        </w:tc>
      </w:tr>
      <w:tr w:rsidR="009D6042" w:rsidRPr="00F459CA" w14:paraId="4B55C451" w14:textId="77777777">
        <w:tc>
          <w:tcPr>
            <w:tcW w:w="75.20pt" w:type="dxa"/>
            <w:shd w:val="clear" w:color="auto" w:fill="F7F9FA"/>
          </w:tcPr>
          <w:p w14:paraId="46FE6CBF" w14:textId="77777777" w:rsidR="009D6042" w:rsidRPr="00F459CA" w:rsidRDefault="009D6042">
            <w:r w:rsidRPr="00F459CA">
              <w:t>运行时</w:t>
            </w:r>
          </w:p>
        </w:tc>
        <w:tc>
          <w:tcPr>
            <w:tcW w:w="349.10pt" w:type="dxa"/>
            <w:shd w:val="clear" w:color="auto" w:fill="F7F9FA"/>
          </w:tcPr>
          <w:p w14:paraId="299EC76F" w14:textId="77777777" w:rsidR="009D6042" w:rsidRPr="00F459CA" w:rsidRDefault="009D6042">
            <w:r w:rsidRPr="00F459CA">
              <w:t>JDK/JRE 21</w:t>
            </w:r>
          </w:p>
        </w:tc>
      </w:tr>
      <w:tr w:rsidR="009D6042" w:rsidRPr="00F459CA" w14:paraId="74BD07B6" w14:textId="77777777">
        <w:tc>
          <w:tcPr>
            <w:tcW w:w="75.20pt" w:type="dxa"/>
            <w:shd w:val="clear" w:color="auto" w:fill="FFFFFF"/>
          </w:tcPr>
          <w:p w14:paraId="34592CD8" w14:textId="77777777" w:rsidR="009D6042" w:rsidRPr="00F459CA" w:rsidRDefault="009D6042">
            <w:r w:rsidRPr="00F459CA">
              <w:t>数据库</w:t>
            </w:r>
          </w:p>
        </w:tc>
        <w:tc>
          <w:tcPr>
            <w:tcW w:w="349.10pt" w:type="dxa"/>
            <w:shd w:val="clear" w:color="auto" w:fill="FFFFFF"/>
          </w:tcPr>
          <w:p w14:paraId="5C1A3701" w14:textId="77777777" w:rsidR="009D6042" w:rsidRPr="00F459CA" w:rsidRDefault="00CA141A">
            <w:r w:rsidRPr="00F459CA">
              <w:t>MySQL 8.4</w:t>
            </w:r>
          </w:p>
        </w:tc>
      </w:tr>
    </w:tbl>
    <w:p w14:paraId="12DDD5F8" w14:textId="1B918856" w:rsidR="009D6042" w:rsidRPr="0065222D" w:rsidRDefault="0065222D" w:rsidP="0065222D">
      <w:pPr>
        <w:pStyle w:val="2"/>
      </w:pPr>
      <w:bookmarkStart w:id="8" w:name="_Toc235108418"/>
      <w:r w:rsidRPr="0065222D">
        <w:rPr>
          <w:rFonts w:hint="eastAsia"/>
        </w:rPr>
        <w:t xml:space="preserve">2.3 </w:t>
      </w:r>
      <w:r w:rsidRPr="0065222D">
        <w:rPr>
          <w:rFonts w:hint="eastAsia"/>
        </w:rPr>
        <w:t>条件与限制</w:t>
      </w:r>
      <w:bookmarkEnd w:id="8"/>
    </w:p>
    <w:p w14:paraId="63664084" w14:textId="77777777" w:rsidR="009D6042" w:rsidRPr="00F459CA" w:rsidRDefault="009D6042">
      <w:pPr>
        <w:pStyle w:val="a"/>
      </w:pPr>
      <w:r w:rsidRPr="00F459CA">
        <w:t>每个账号仅对应一个角色；管理员账号不能作为读者办理预约。</w:t>
      </w:r>
    </w:p>
    <w:p w14:paraId="64C5F559" w14:textId="77777777" w:rsidR="009D6042" w:rsidRPr="00F459CA" w:rsidRDefault="009D6042">
      <w:pPr>
        <w:pStyle w:val="a"/>
      </w:pPr>
      <w:r w:rsidRPr="00F459CA">
        <w:t>一次借阅对应一个图书品种的一册复本，系统以数量而非条码跟踪复本。</w:t>
      </w:r>
    </w:p>
    <w:p w14:paraId="196238AB" w14:textId="77777777" w:rsidR="009D6042" w:rsidRPr="00F459CA" w:rsidRDefault="009D6042">
      <w:pPr>
        <w:pStyle w:val="a"/>
      </w:pPr>
      <w:r w:rsidRPr="00F459CA">
        <w:t>系统时间用于计算应还日期、预约有效期与逾期天数，部署机器时间应准确。</w:t>
      </w:r>
    </w:p>
    <w:p w14:paraId="6824A9B9" w14:textId="77777777" w:rsidR="009D6042" w:rsidRPr="00F459CA" w:rsidRDefault="009D6042">
      <w:pPr>
        <w:pStyle w:val="a"/>
      </w:pPr>
      <w:r w:rsidRPr="00F459CA">
        <w:t>本实训版本采用人工确认缴费，不接入第三方支付。</w:t>
      </w:r>
    </w:p>
    <w:p w14:paraId="6190017C" w14:textId="77777777" w:rsidR="009D6042" w:rsidRPr="00F459CA" w:rsidRDefault="00CA141A">
      <w:pPr>
        <w:pStyle w:val="a"/>
      </w:pPr>
      <w:r w:rsidRPr="00F459CA">
        <w:rPr>
          <w:rFonts w:hint="eastAsia"/>
        </w:rPr>
        <w:t>已有借阅历史引用的图书不能删除，以免破坏历史记录。</w:t>
      </w:r>
    </w:p>
    <w:p w14:paraId="6C95E5BC" w14:textId="77777777" w:rsidR="009D6042" w:rsidRPr="0065222D" w:rsidRDefault="009D6042" w:rsidP="0065222D">
      <w:pPr>
        <w:pStyle w:val="1"/>
      </w:pPr>
      <w:bookmarkStart w:id="9" w:name="_Toc235108419"/>
      <w:r w:rsidRPr="0065222D">
        <w:rPr>
          <w:rFonts w:hint="eastAsia"/>
        </w:rPr>
        <w:t>3</w:t>
      </w:r>
      <w:r w:rsidRPr="0065222D">
        <w:rPr>
          <w:rFonts w:hint="eastAsia"/>
        </w:rPr>
        <w:t>．数据描述</w:t>
      </w:r>
      <w:bookmarkEnd w:id="9"/>
    </w:p>
    <w:p w14:paraId="4D9B4885" w14:textId="4E0D6E65" w:rsidR="009D6042" w:rsidRPr="0065222D" w:rsidRDefault="0065222D" w:rsidP="0065222D">
      <w:pPr>
        <w:pStyle w:val="2"/>
      </w:pPr>
      <w:bookmarkStart w:id="10" w:name="_Toc235108420"/>
      <w:r w:rsidRPr="0065222D">
        <w:rPr>
          <w:rFonts w:hint="eastAsia"/>
        </w:rPr>
        <w:t xml:space="preserve">3.1 </w:t>
      </w:r>
      <w:r w:rsidRPr="0065222D">
        <w:rPr>
          <w:rFonts w:hint="eastAsia"/>
        </w:rPr>
        <w:t>静态数据</w:t>
      </w:r>
      <w:bookmarkEnd w:id="10"/>
    </w:p>
    <w:p w14:paraId="5939ED75" w14:textId="77777777" w:rsidR="009D6042" w:rsidRPr="00F459CA" w:rsidRDefault="009D6042">
      <w:r w:rsidRPr="00F459CA">
        <w:t>1</w:t>
      </w:r>
      <w:r w:rsidRPr="00F459CA">
        <w:t>、唯一的管理员账户与密码。</w:t>
      </w:r>
    </w:p>
    <w:p w14:paraId="1E5784DC" w14:textId="77777777" w:rsidR="009D6042" w:rsidRPr="00F459CA" w:rsidRDefault="009D6042">
      <w:r w:rsidRPr="00F459CA">
        <w:t>2</w:t>
      </w:r>
      <w:r w:rsidRPr="00F459CA">
        <w:t>、读者初始账户信息，包括读者账号、初始密码和用户角色。</w:t>
      </w:r>
    </w:p>
    <w:p w14:paraId="1E90C038" w14:textId="77777777" w:rsidR="009D6042" w:rsidRPr="00F459CA" w:rsidRDefault="009D6042">
      <w:r w:rsidRPr="00F459CA">
        <w:t>3</w:t>
      </w:r>
      <w:r w:rsidRPr="00F459CA">
        <w:t>、图书分类信息，包括分类编号和分类名称。</w:t>
      </w:r>
    </w:p>
    <w:p w14:paraId="322AE515" w14:textId="77777777" w:rsidR="009D6042" w:rsidRPr="00F459CA" w:rsidRDefault="009D6042">
      <w:r w:rsidRPr="00F459CA">
        <w:t>4</w:t>
      </w:r>
      <w:r w:rsidRPr="00F459CA">
        <w:t>、系统固定业务参数，包括最大借阅数量、默认借阅期限、最大续借次数、预约保留期限和逾期罚款标准。</w:t>
      </w:r>
    </w:p>
    <w:p w14:paraId="32A32E12" w14:textId="61AB8F1C" w:rsidR="009D6042" w:rsidRPr="0065222D" w:rsidRDefault="0065222D" w:rsidP="0065222D">
      <w:pPr>
        <w:pStyle w:val="2"/>
      </w:pPr>
      <w:bookmarkStart w:id="11" w:name="_Toc235108421"/>
      <w:r w:rsidRPr="0065222D">
        <w:rPr>
          <w:rFonts w:hint="eastAsia"/>
        </w:rPr>
        <w:t xml:space="preserve">3.2 </w:t>
      </w:r>
      <w:r w:rsidRPr="0065222D">
        <w:rPr>
          <w:rFonts w:hint="eastAsia"/>
        </w:rPr>
        <w:t>动态数据</w:t>
      </w:r>
      <w:bookmarkEnd w:id="11"/>
    </w:p>
    <w:p w14:paraId="392B4168" w14:textId="77777777" w:rsidR="009D6042" w:rsidRPr="00F459CA" w:rsidRDefault="009D6042">
      <w:pPr>
        <w:rPr>
          <w:b/>
          <w:bCs/>
        </w:rPr>
      </w:pPr>
      <w:r w:rsidRPr="00F459CA">
        <w:rPr>
          <w:b/>
          <w:bCs/>
        </w:rPr>
        <w:t>输入数据</w:t>
      </w:r>
      <w:r w:rsidRPr="00F459CA">
        <w:rPr>
          <w:rFonts w:hint="eastAsia"/>
          <w:b/>
          <w:bCs/>
        </w:rPr>
        <w:t>：</w:t>
      </w:r>
    </w:p>
    <w:p w14:paraId="4B78F697" w14:textId="77777777" w:rsidR="009D6042" w:rsidRPr="00F459CA" w:rsidRDefault="009D6042">
      <w:pPr>
        <w:ind w:firstLine="21pt"/>
      </w:pPr>
      <w:r w:rsidRPr="00F459CA">
        <w:t>1</w:t>
      </w:r>
      <w:r w:rsidRPr="00F459CA">
        <w:t>、用户表（用户编号、用户名、姓名、密码、联系电话、电子邮箱、用户角色、借阅证状态）。</w:t>
      </w:r>
    </w:p>
    <w:p w14:paraId="7A98E774" w14:textId="77777777" w:rsidR="009D6042" w:rsidRPr="00F459CA" w:rsidRDefault="009D6042">
      <w:pPr>
        <w:ind w:firstLine="21pt"/>
      </w:pPr>
      <w:r w:rsidRPr="00F459CA">
        <w:t>2</w:t>
      </w:r>
      <w:r w:rsidRPr="00F459CA">
        <w:t>、图书分类表（分类编号、分类名称）。</w:t>
      </w:r>
    </w:p>
    <w:p w14:paraId="56F43CDC" w14:textId="77777777" w:rsidR="009D6042" w:rsidRPr="00F459CA" w:rsidRDefault="009D6042">
      <w:pPr>
        <w:ind w:firstLine="21pt"/>
      </w:pPr>
      <w:r w:rsidRPr="00F459CA">
        <w:t>3</w:t>
      </w:r>
      <w:r w:rsidRPr="00F459CA">
        <w:t>、图书信息表（图书编号、</w:t>
      </w:r>
      <w:r w:rsidRPr="00F459CA">
        <w:t>ISBN</w:t>
      </w:r>
      <w:r w:rsidRPr="00F459CA">
        <w:t>、图书名称、作者、出版社、分类编号、馆藏总数量、可借数量、存放位置）。</w:t>
      </w:r>
    </w:p>
    <w:p w14:paraId="72CF972A" w14:textId="77777777" w:rsidR="009D6042" w:rsidRPr="00F459CA" w:rsidRDefault="009D6042">
      <w:pPr>
        <w:ind w:firstLine="21pt"/>
      </w:pPr>
      <w:r w:rsidRPr="00F459CA">
        <w:t>4</w:t>
      </w:r>
      <w:r w:rsidRPr="00F459CA">
        <w:t>、借阅信息表（借阅编号、用户编号、图书编号、借阅时间、应还时间、实际归还时间、续借次数、借阅状态）。</w:t>
      </w:r>
    </w:p>
    <w:p w14:paraId="20E71EE5" w14:textId="77777777" w:rsidR="009D6042" w:rsidRPr="00F459CA" w:rsidRDefault="009D6042">
      <w:pPr>
        <w:ind w:firstLine="21pt"/>
      </w:pPr>
      <w:r w:rsidRPr="00F459CA">
        <w:t>5</w:t>
      </w:r>
      <w:r w:rsidRPr="00F459CA">
        <w:t>、预约信息表（预约编号、用户编号、图书编号、预约时间、预约状态、取书截止时间）。</w:t>
      </w:r>
    </w:p>
    <w:p w14:paraId="5D98FBC0" w14:textId="77777777" w:rsidR="009D6042" w:rsidRPr="00F459CA" w:rsidRDefault="009D6042">
      <w:pPr>
        <w:ind w:firstLine="21pt"/>
      </w:pPr>
      <w:r w:rsidRPr="00F459CA">
        <w:t>6</w:t>
      </w:r>
      <w:r w:rsidRPr="00F459CA">
        <w:t>、罚款信息表（罚款编号、借阅编号、用户编号、罚款金额、罚款原因、产生时间、缴费状态、缴费时间）。</w:t>
      </w:r>
    </w:p>
    <w:p w14:paraId="50FED64E" w14:textId="77777777" w:rsidR="009D6042" w:rsidRPr="00F459CA" w:rsidRDefault="009D6042">
      <w:pPr>
        <w:rPr>
          <w:b/>
          <w:bCs/>
        </w:rPr>
      </w:pPr>
      <w:r w:rsidRPr="00F459CA">
        <w:rPr>
          <w:b/>
          <w:bCs/>
        </w:rPr>
        <w:t>输出数据</w:t>
      </w:r>
      <w:r w:rsidRPr="00F459CA">
        <w:rPr>
          <w:rFonts w:hint="eastAsia"/>
          <w:b/>
          <w:bCs/>
        </w:rPr>
        <w:t>：</w:t>
      </w:r>
    </w:p>
    <w:p w14:paraId="5B705B35" w14:textId="77777777" w:rsidR="009D6042" w:rsidRPr="00F459CA" w:rsidRDefault="009D6042">
      <w:pPr>
        <w:ind w:firstLine="21pt"/>
      </w:pPr>
      <w:r w:rsidRPr="00F459CA">
        <w:t>1</w:t>
      </w:r>
      <w:r w:rsidRPr="00F459CA">
        <w:t>、用户表（用户编号、用户名、姓名、联系电话、电子邮箱、用户角色、借阅证状态）。</w:t>
      </w:r>
    </w:p>
    <w:p w14:paraId="0067D72D" w14:textId="77777777" w:rsidR="009D6042" w:rsidRPr="00F459CA" w:rsidRDefault="009D6042">
      <w:pPr>
        <w:ind w:firstLine="21pt"/>
      </w:pPr>
      <w:r w:rsidRPr="00F459CA">
        <w:t>2</w:t>
      </w:r>
      <w:r w:rsidRPr="00F459CA">
        <w:t>、图书分类表（分类编号、分类名称）。</w:t>
      </w:r>
    </w:p>
    <w:p w14:paraId="2AB68170" w14:textId="77777777" w:rsidR="009D6042" w:rsidRPr="00F459CA" w:rsidRDefault="009D6042">
      <w:pPr>
        <w:ind w:firstLine="21pt"/>
      </w:pPr>
      <w:r w:rsidRPr="00F459CA">
        <w:t>3</w:t>
      </w:r>
      <w:r w:rsidRPr="00F459CA">
        <w:t>、图书信息表（</w:t>
      </w:r>
      <w:r w:rsidRPr="00F459CA">
        <w:t>ISBN</w:t>
      </w:r>
      <w:r w:rsidRPr="00F459CA">
        <w:t>、图书名称、作者、出版社、图书分类、馆藏总数量、可借数量、存放位置）。</w:t>
      </w:r>
    </w:p>
    <w:p w14:paraId="36905FFC" w14:textId="77777777" w:rsidR="009D6042" w:rsidRPr="00F459CA" w:rsidRDefault="009D6042">
      <w:pPr>
        <w:ind w:firstLine="21pt"/>
      </w:pPr>
      <w:r w:rsidRPr="00F459CA">
        <w:t>4</w:t>
      </w:r>
      <w:r w:rsidRPr="00F459CA">
        <w:t>、借阅信息表（图书名称、读者姓名、借阅时间、应还时间、实际归还时间、续借次数、借阅状态）。</w:t>
      </w:r>
    </w:p>
    <w:p w14:paraId="5BBF148C" w14:textId="77777777" w:rsidR="009D6042" w:rsidRPr="00F459CA" w:rsidRDefault="009D6042">
      <w:pPr>
        <w:ind w:firstLine="21pt"/>
      </w:pPr>
      <w:r w:rsidRPr="00F459CA">
        <w:t>5</w:t>
      </w:r>
      <w:r w:rsidRPr="00F459CA">
        <w:t>、预约信息表（图书名称、读者姓名、预约时间、预约状态、取书截止时间）。</w:t>
      </w:r>
    </w:p>
    <w:p w14:paraId="4C841C12" w14:textId="77777777" w:rsidR="009D6042" w:rsidRPr="00F459CA" w:rsidRDefault="009D6042">
      <w:pPr>
        <w:ind w:firstLine="21pt"/>
      </w:pPr>
      <w:r w:rsidRPr="00F459CA">
        <w:t>6</w:t>
      </w:r>
      <w:r w:rsidRPr="00F459CA">
        <w:t>、罚款信息表（读者姓名、图书名称、罚款金额、罚款原因、缴费状态、缴费时间）。</w:t>
      </w:r>
    </w:p>
    <w:p w14:paraId="0335B6E2" w14:textId="77777777" w:rsidR="009D6042" w:rsidRPr="00F459CA" w:rsidRDefault="009D6042">
      <w:pPr>
        <w:ind w:firstLine="21pt"/>
      </w:pPr>
      <w:r w:rsidRPr="00F459CA">
        <w:t>7</w:t>
      </w:r>
      <w:r w:rsidRPr="00F459CA">
        <w:t>、统计汇总信息（图书种类数量、馆藏总数量、可借图书数量、当前借阅数量、有效预约数量、未缴罚款金额、热门图书排行）。</w:t>
      </w:r>
    </w:p>
    <w:p w14:paraId="3EB5B57F" w14:textId="038BCDE7" w:rsidR="009D6042" w:rsidRPr="0065222D" w:rsidRDefault="0065222D" w:rsidP="0065222D">
      <w:pPr>
        <w:pStyle w:val="2"/>
      </w:pPr>
      <w:bookmarkStart w:id="12" w:name="_Toc235108422"/>
      <w:r w:rsidRPr="0065222D">
        <w:rPr>
          <w:rFonts w:hint="eastAsia"/>
        </w:rPr>
        <w:t xml:space="preserve">3.3 </w:t>
      </w:r>
      <w:r w:rsidRPr="0065222D">
        <w:rPr>
          <w:rFonts w:hint="eastAsia"/>
        </w:rPr>
        <w:t>数据库介绍</w:t>
      </w:r>
      <w:bookmarkEnd w:id="12"/>
    </w:p>
    <w:p w14:paraId="5C00A839" w14:textId="77777777" w:rsidR="009D6042" w:rsidRPr="00F459CA" w:rsidRDefault="00CA141A">
      <w:r w:rsidRPr="00F459CA">
        <w:rPr>
          <w:rFonts w:hint="eastAsia"/>
        </w:rPr>
        <w:t>系统使用</w:t>
      </w:r>
      <w:r w:rsidRPr="00F459CA">
        <w:rPr>
          <w:rFonts w:hint="eastAsia"/>
        </w:rPr>
        <w:t xml:space="preserve"> MySQL 8.4</w:t>
      </w:r>
      <w:r w:rsidRPr="00F459CA">
        <w:rPr>
          <w:rFonts w:hint="eastAsia"/>
        </w:rPr>
        <w:t>，数据库名为</w:t>
      </w:r>
      <w:r w:rsidRPr="00F459CA">
        <w:rPr>
          <w:rFonts w:hint="eastAsia"/>
        </w:rPr>
        <w:t xml:space="preserve"> library</w:t>
      </w:r>
      <w:r w:rsidRPr="00F459CA">
        <w:rPr>
          <w:rFonts w:hint="eastAsia"/>
        </w:rPr>
        <w:t>。</w:t>
      </w:r>
    </w:p>
    <w:p w14:paraId="20427072" w14:textId="77777777" w:rsidR="009D6042" w:rsidRPr="0065222D" w:rsidRDefault="009D6042" w:rsidP="0065222D">
      <w:pPr>
        <w:pStyle w:val="1"/>
      </w:pPr>
      <w:bookmarkStart w:id="13" w:name="_Toc235108423"/>
      <w:r w:rsidRPr="0065222D">
        <w:rPr>
          <w:rFonts w:hint="eastAsia"/>
        </w:rPr>
        <w:t>4</w:t>
      </w:r>
      <w:r w:rsidRPr="0065222D">
        <w:rPr>
          <w:rFonts w:hint="eastAsia"/>
        </w:rPr>
        <w:t>．功能需求</w:t>
      </w:r>
      <w:bookmarkEnd w:id="13"/>
    </w:p>
    <w:p w14:paraId="2FE081CF" w14:textId="70953736" w:rsidR="009D6042" w:rsidRPr="0065222D" w:rsidRDefault="0065222D" w:rsidP="0065222D">
      <w:pPr>
        <w:pStyle w:val="2"/>
      </w:pPr>
      <w:bookmarkStart w:id="14" w:name="_Toc235108424"/>
      <w:r w:rsidRPr="0065222D">
        <w:rPr>
          <w:rFonts w:hint="eastAsia"/>
        </w:rPr>
        <w:t xml:space="preserve">4.1 </w:t>
      </w:r>
      <w:r w:rsidRPr="0065222D">
        <w:rPr>
          <w:rFonts w:hint="eastAsia"/>
        </w:rPr>
        <w:t>功能划分</w:t>
      </w:r>
      <w:bookmarkEnd w:id="14"/>
    </w:p>
    <w:tbl>
      <w:tblPr>
        <w:tblW w:w="100.0%" w:type="pct"/>
        <w:tblBorders>
          <w:top w:val="single" w:sz="0" w:space="0" w:color="auto"/>
          <w:start w:val="single" w:sz="0" w:space="0" w:color="auto"/>
          <w:bottom w:val="single" w:sz="0" w:space="0" w:color="auto"/>
          <w:end w:val="single" w:sz="0" w:space="0" w:color="auto"/>
          <w:insideH w:val="single" w:sz="0" w:space="0" w:color="auto"/>
          <w:insideV w:val="single" w:sz="0" w:space="0" w:color="auto"/>
        </w:tblBorders>
        <w:tblCellMar>
          <w:top w:w="4.50pt" w:type="dxa"/>
          <w:start w:w="4.50pt" w:type="dxa"/>
          <w:bottom w:w="4.50pt" w:type="dxa"/>
          <w:end w:w="4.50pt" w:type="dxa"/>
        </w:tblCellMar>
        <w:tblLook w:firstRow="0" w:lastRow="0" w:firstColumn="0" w:lastColumn="0" w:noHBand="0" w:noVBand="0"/>
      </w:tblPr>
      <w:tblGrid>
        <w:gridCol w:w="717"/>
        <w:gridCol w:w="1377"/>
        <w:gridCol w:w="5014"/>
        <w:gridCol w:w="1378"/>
      </w:tblGrid>
      <w:tr w:rsidR="009D6042" w:rsidRPr="00F459CA" w14:paraId="3F7469F3" w14:textId="77777777">
        <w:tc>
          <w:tcPr>
            <w:tcW w:w="8.0%" w:type="pct"/>
            <w:shd w:val="clear" w:color="auto" w:fill="12676A"/>
          </w:tcPr>
          <w:p w14:paraId="52E0A51C" w14:textId="77777777" w:rsidR="009D6042" w:rsidRPr="00F459CA" w:rsidRDefault="009D6042">
            <w:pPr>
              <w:rPr>
                <w:color w:val="FFFFFF"/>
              </w:rPr>
            </w:pPr>
            <w:r w:rsidRPr="00F459CA">
              <w:rPr>
                <w:color w:val="FFFFFF"/>
              </w:rPr>
              <w:t>编号</w:t>
            </w:r>
          </w:p>
        </w:tc>
        <w:tc>
          <w:tcPr>
            <w:tcW w:w="16.0%" w:type="pct"/>
            <w:shd w:val="clear" w:color="auto" w:fill="12676A"/>
          </w:tcPr>
          <w:p w14:paraId="0F2B04E2" w14:textId="77777777" w:rsidR="009D6042" w:rsidRPr="00F459CA" w:rsidRDefault="009D6042">
            <w:pPr>
              <w:rPr>
                <w:color w:val="FFFFFF"/>
              </w:rPr>
            </w:pPr>
            <w:r w:rsidRPr="00F459CA">
              <w:rPr>
                <w:color w:val="FFFFFF"/>
              </w:rPr>
              <w:t>功能名称</w:t>
            </w:r>
          </w:p>
        </w:tc>
        <w:tc>
          <w:tcPr>
            <w:tcW w:w="58.0%" w:type="pct"/>
            <w:shd w:val="clear" w:color="auto" w:fill="12676A"/>
          </w:tcPr>
          <w:p w14:paraId="00670030" w14:textId="77777777" w:rsidR="009D6042" w:rsidRPr="00F459CA" w:rsidRDefault="009D6042">
            <w:pPr>
              <w:rPr>
                <w:color w:val="FFFFFF"/>
              </w:rPr>
            </w:pPr>
            <w:r w:rsidRPr="00F459CA">
              <w:rPr>
                <w:color w:val="FFFFFF"/>
              </w:rPr>
              <w:t>功能描述</w:t>
            </w:r>
          </w:p>
        </w:tc>
        <w:tc>
          <w:tcPr>
            <w:tcW w:w="16.0%" w:type="pct"/>
            <w:shd w:val="clear" w:color="auto" w:fill="12676A"/>
          </w:tcPr>
          <w:p w14:paraId="0A7ED9C1" w14:textId="77777777" w:rsidR="009D6042" w:rsidRPr="00F459CA" w:rsidRDefault="009D6042">
            <w:pPr>
              <w:rPr>
                <w:color w:val="FFFFFF"/>
              </w:rPr>
            </w:pPr>
            <w:r w:rsidRPr="00F459CA">
              <w:rPr>
                <w:color w:val="FFFFFF"/>
              </w:rPr>
              <w:t>触发者</w:t>
            </w:r>
          </w:p>
        </w:tc>
      </w:tr>
      <w:tr w:rsidR="009D6042" w:rsidRPr="00F459CA" w14:paraId="238AE3D3" w14:textId="77777777">
        <w:tc>
          <w:tcPr>
            <w:tcW w:w="8.0%" w:type="pct"/>
            <w:shd w:val="clear" w:color="auto" w:fill="FFFFFF"/>
          </w:tcPr>
          <w:p w14:paraId="70117744" w14:textId="77777777" w:rsidR="009D6042" w:rsidRPr="00F459CA" w:rsidRDefault="009D6042">
            <w:r w:rsidRPr="00F459CA">
              <w:t>FR-01</w:t>
            </w:r>
          </w:p>
        </w:tc>
        <w:tc>
          <w:tcPr>
            <w:tcW w:w="16.0%" w:type="pct"/>
            <w:shd w:val="clear" w:color="auto" w:fill="FFFFFF"/>
          </w:tcPr>
          <w:p w14:paraId="6919611D" w14:textId="77777777" w:rsidR="009D6042" w:rsidRPr="00F459CA" w:rsidRDefault="009D6042">
            <w:r w:rsidRPr="00F459CA">
              <w:t>注册与登录</w:t>
            </w:r>
          </w:p>
        </w:tc>
        <w:tc>
          <w:tcPr>
            <w:tcW w:w="58.0%" w:type="pct"/>
            <w:shd w:val="clear" w:color="auto" w:fill="FFFFFF"/>
          </w:tcPr>
          <w:p w14:paraId="0DAF87A8" w14:textId="77777777" w:rsidR="009D6042" w:rsidRPr="00F459CA" w:rsidRDefault="009D6042">
            <w:r w:rsidRPr="00F459CA">
              <w:t>读者自助注册；用户凭用户名和密码登录，系统按角色显示功能</w:t>
            </w:r>
          </w:p>
        </w:tc>
        <w:tc>
          <w:tcPr>
            <w:tcW w:w="16.0%" w:type="pct"/>
            <w:shd w:val="clear" w:color="auto" w:fill="FFFFFF"/>
          </w:tcPr>
          <w:p w14:paraId="21F3DDA6" w14:textId="77777777" w:rsidR="009D6042" w:rsidRPr="00F459CA" w:rsidRDefault="009D6042">
            <w:r w:rsidRPr="00F459CA">
              <w:t>读者</w:t>
            </w:r>
            <w:r w:rsidRPr="00F459CA">
              <w:t>/</w:t>
            </w:r>
            <w:r w:rsidRPr="00F459CA">
              <w:t>管理员</w:t>
            </w:r>
          </w:p>
        </w:tc>
      </w:tr>
      <w:tr w:rsidR="009D6042" w:rsidRPr="00F459CA" w14:paraId="2C89CB5E" w14:textId="77777777">
        <w:tc>
          <w:tcPr>
            <w:tcW w:w="8.0%" w:type="pct"/>
            <w:shd w:val="clear" w:color="auto" w:fill="F7F9FA"/>
          </w:tcPr>
          <w:p w14:paraId="2252EA2C" w14:textId="77777777" w:rsidR="009D6042" w:rsidRPr="00F459CA" w:rsidRDefault="009D6042">
            <w:r w:rsidRPr="00F459CA">
              <w:t>FR-02</w:t>
            </w:r>
          </w:p>
        </w:tc>
        <w:tc>
          <w:tcPr>
            <w:tcW w:w="16.0%" w:type="pct"/>
            <w:shd w:val="clear" w:color="auto" w:fill="F7F9FA"/>
          </w:tcPr>
          <w:p w14:paraId="61EE6FA0" w14:textId="77777777" w:rsidR="009D6042" w:rsidRPr="00F459CA" w:rsidRDefault="009D6042">
            <w:r w:rsidRPr="00F459CA">
              <w:t>个人资料</w:t>
            </w:r>
          </w:p>
        </w:tc>
        <w:tc>
          <w:tcPr>
            <w:tcW w:w="58.0%" w:type="pct"/>
            <w:shd w:val="clear" w:color="auto" w:fill="F7F9FA"/>
          </w:tcPr>
          <w:p w14:paraId="133D3E92" w14:textId="77777777" w:rsidR="009D6042" w:rsidRPr="00F459CA" w:rsidRDefault="009D6042">
            <w:r w:rsidRPr="00F459CA">
              <w:t>修改姓名、手机和邮箱</w:t>
            </w:r>
          </w:p>
        </w:tc>
        <w:tc>
          <w:tcPr>
            <w:tcW w:w="16.0%" w:type="pct"/>
            <w:shd w:val="clear" w:color="auto" w:fill="F7F9FA"/>
          </w:tcPr>
          <w:p w14:paraId="2F961AAA" w14:textId="77777777" w:rsidR="009D6042" w:rsidRPr="00F459CA" w:rsidRDefault="009D6042">
            <w:r w:rsidRPr="00F459CA">
              <w:t>读者</w:t>
            </w:r>
            <w:r w:rsidRPr="00F459CA">
              <w:t>/</w:t>
            </w:r>
            <w:r w:rsidRPr="00F459CA">
              <w:t>管理员</w:t>
            </w:r>
          </w:p>
        </w:tc>
      </w:tr>
      <w:tr w:rsidR="009D6042" w:rsidRPr="00F459CA" w14:paraId="33C45F72" w14:textId="77777777">
        <w:tc>
          <w:tcPr>
            <w:tcW w:w="8.0%" w:type="pct"/>
            <w:shd w:val="clear" w:color="auto" w:fill="FFFFFF"/>
          </w:tcPr>
          <w:p w14:paraId="3D4BA64C" w14:textId="77777777" w:rsidR="009D6042" w:rsidRPr="00F459CA" w:rsidRDefault="009D6042">
            <w:r w:rsidRPr="00F459CA">
              <w:t>FR-03</w:t>
            </w:r>
          </w:p>
        </w:tc>
        <w:tc>
          <w:tcPr>
            <w:tcW w:w="16.0%" w:type="pct"/>
            <w:shd w:val="clear" w:color="auto" w:fill="FFFFFF"/>
          </w:tcPr>
          <w:p w14:paraId="1A378096" w14:textId="77777777" w:rsidR="009D6042" w:rsidRPr="00F459CA" w:rsidRDefault="009D6042">
            <w:r w:rsidRPr="00F459CA">
              <w:t>借阅证管理</w:t>
            </w:r>
          </w:p>
        </w:tc>
        <w:tc>
          <w:tcPr>
            <w:tcW w:w="58.0%" w:type="pct"/>
            <w:shd w:val="clear" w:color="auto" w:fill="FFFFFF"/>
          </w:tcPr>
          <w:p w14:paraId="5E4CBF33" w14:textId="77777777" w:rsidR="009D6042" w:rsidRPr="00F459CA" w:rsidRDefault="009D6042">
            <w:r w:rsidRPr="00F459CA">
              <w:t>管理员新增读者并启用或停用借阅证</w:t>
            </w:r>
          </w:p>
        </w:tc>
        <w:tc>
          <w:tcPr>
            <w:tcW w:w="16.0%" w:type="pct"/>
            <w:shd w:val="clear" w:color="auto" w:fill="FFFFFF"/>
          </w:tcPr>
          <w:p w14:paraId="414FF705" w14:textId="77777777" w:rsidR="009D6042" w:rsidRPr="00F459CA" w:rsidRDefault="009D6042">
            <w:r w:rsidRPr="00F459CA">
              <w:t>管理员</w:t>
            </w:r>
          </w:p>
        </w:tc>
      </w:tr>
      <w:tr w:rsidR="009D6042" w:rsidRPr="00F459CA" w14:paraId="63FF5710" w14:textId="77777777">
        <w:tc>
          <w:tcPr>
            <w:tcW w:w="8.0%" w:type="pct"/>
            <w:shd w:val="clear" w:color="auto" w:fill="F7F9FA"/>
          </w:tcPr>
          <w:p w14:paraId="0F8E7015" w14:textId="77777777" w:rsidR="009D6042" w:rsidRPr="00F459CA" w:rsidRDefault="009D6042">
            <w:r w:rsidRPr="00F459CA">
              <w:t>FR-04</w:t>
            </w:r>
          </w:p>
        </w:tc>
        <w:tc>
          <w:tcPr>
            <w:tcW w:w="16.0%" w:type="pct"/>
            <w:shd w:val="clear" w:color="auto" w:fill="F7F9FA"/>
          </w:tcPr>
          <w:p w14:paraId="666E9D09" w14:textId="77777777" w:rsidR="009D6042" w:rsidRPr="00F459CA" w:rsidRDefault="009D6042">
            <w:r w:rsidRPr="00F459CA">
              <w:t>图书新增</w:t>
            </w:r>
          </w:p>
        </w:tc>
        <w:tc>
          <w:tcPr>
            <w:tcW w:w="58.0%" w:type="pct"/>
            <w:shd w:val="clear" w:color="auto" w:fill="F7F9FA"/>
          </w:tcPr>
          <w:p w14:paraId="3C8B4015" w14:textId="77777777" w:rsidR="009D6042" w:rsidRPr="00F459CA" w:rsidRDefault="009D6042">
            <w:r w:rsidRPr="00F459CA">
              <w:t>录入</w:t>
            </w:r>
            <w:r w:rsidRPr="00F459CA">
              <w:t xml:space="preserve"> ISBN</w:t>
            </w:r>
            <w:r w:rsidRPr="00F459CA">
              <w:t>、书名、作者、出版社、分类、数量和位置</w:t>
            </w:r>
          </w:p>
        </w:tc>
        <w:tc>
          <w:tcPr>
            <w:tcW w:w="16.0%" w:type="pct"/>
            <w:shd w:val="clear" w:color="auto" w:fill="F7F9FA"/>
          </w:tcPr>
          <w:p w14:paraId="452628FD" w14:textId="77777777" w:rsidR="009D6042" w:rsidRPr="00F459CA" w:rsidRDefault="009D6042">
            <w:r w:rsidRPr="00F459CA">
              <w:t>管理员</w:t>
            </w:r>
          </w:p>
        </w:tc>
      </w:tr>
      <w:tr w:rsidR="009D6042" w:rsidRPr="00F459CA" w14:paraId="5D278CA0" w14:textId="77777777">
        <w:tc>
          <w:tcPr>
            <w:tcW w:w="8.0%" w:type="pct"/>
            <w:shd w:val="clear" w:color="auto" w:fill="FFFFFF"/>
          </w:tcPr>
          <w:p w14:paraId="55BBE2E5" w14:textId="77777777" w:rsidR="009D6042" w:rsidRPr="00F459CA" w:rsidRDefault="009D6042">
            <w:r w:rsidRPr="00F459CA">
              <w:t>FR-05</w:t>
            </w:r>
          </w:p>
        </w:tc>
        <w:tc>
          <w:tcPr>
            <w:tcW w:w="16.0%" w:type="pct"/>
            <w:shd w:val="clear" w:color="auto" w:fill="FFFFFF"/>
          </w:tcPr>
          <w:p w14:paraId="23FC3C1E" w14:textId="77777777" w:rsidR="009D6042" w:rsidRPr="00F459CA" w:rsidRDefault="009D6042">
            <w:r w:rsidRPr="00F459CA">
              <w:t>图书修改与删除</w:t>
            </w:r>
          </w:p>
        </w:tc>
        <w:tc>
          <w:tcPr>
            <w:tcW w:w="58.0%" w:type="pct"/>
            <w:shd w:val="clear" w:color="auto" w:fill="FFFFFF"/>
          </w:tcPr>
          <w:p w14:paraId="1E9B04F8" w14:textId="77777777" w:rsidR="009D6042" w:rsidRPr="00F459CA" w:rsidRDefault="009D6042">
            <w:r w:rsidRPr="00F459CA">
              <w:t>修改馆藏资料；无历史引用时删除图书</w:t>
            </w:r>
          </w:p>
        </w:tc>
        <w:tc>
          <w:tcPr>
            <w:tcW w:w="16.0%" w:type="pct"/>
            <w:shd w:val="clear" w:color="auto" w:fill="FFFFFF"/>
          </w:tcPr>
          <w:p w14:paraId="3C1A6F2B" w14:textId="77777777" w:rsidR="009D6042" w:rsidRPr="00F459CA" w:rsidRDefault="009D6042">
            <w:r w:rsidRPr="00F459CA">
              <w:t>管理员</w:t>
            </w:r>
          </w:p>
        </w:tc>
      </w:tr>
      <w:tr w:rsidR="009D6042" w:rsidRPr="00F459CA" w14:paraId="0E8A1C84" w14:textId="77777777">
        <w:tc>
          <w:tcPr>
            <w:tcW w:w="8.0%" w:type="pct"/>
            <w:shd w:val="clear" w:color="auto" w:fill="F7F9FA"/>
          </w:tcPr>
          <w:p w14:paraId="514AC551" w14:textId="77777777" w:rsidR="009D6042" w:rsidRPr="00F459CA" w:rsidRDefault="009D6042">
            <w:r w:rsidRPr="00F459CA">
              <w:t>FR-06</w:t>
            </w:r>
          </w:p>
        </w:tc>
        <w:tc>
          <w:tcPr>
            <w:tcW w:w="16.0%" w:type="pct"/>
            <w:shd w:val="clear" w:color="auto" w:fill="F7F9FA"/>
          </w:tcPr>
          <w:p w14:paraId="3C80A38C" w14:textId="77777777" w:rsidR="009D6042" w:rsidRPr="00F459CA" w:rsidRDefault="009D6042">
            <w:r w:rsidRPr="00F459CA">
              <w:t>分类管理</w:t>
            </w:r>
          </w:p>
        </w:tc>
        <w:tc>
          <w:tcPr>
            <w:tcW w:w="58.0%" w:type="pct"/>
            <w:shd w:val="clear" w:color="auto" w:fill="F7F9FA"/>
          </w:tcPr>
          <w:p w14:paraId="2E0EF3A6" w14:textId="77777777" w:rsidR="009D6042" w:rsidRPr="00F459CA" w:rsidRDefault="009D6042">
            <w:r w:rsidRPr="00F459CA">
              <w:t>新增图书时创建或复用分类</w:t>
            </w:r>
          </w:p>
        </w:tc>
        <w:tc>
          <w:tcPr>
            <w:tcW w:w="16.0%" w:type="pct"/>
            <w:shd w:val="clear" w:color="auto" w:fill="F7F9FA"/>
          </w:tcPr>
          <w:p w14:paraId="0EA5ED37" w14:textId="77777777" w:rsidR="009D6042" w:rsidRPr="00F459CA" w:rsidRDefault="009D6042">
            <w:r w:rsidRPr="00F459CA">
              <w:t>管理员</w:t>
            </w:r>
          </w:p>
        </w:tc>
      </w:tr>
      <w:tr w:rsidR="009D6042" w:rsidRPr="00F459CA" w14:paraId="2BA08BC6" w14:textId="77777777">
        <w:tc>
          <w:tcPr>
            <w:tcW w:w="8.0%" w:type="pct"/>
            <w:shd w:val="clear" w:color="auto" w:fill="FFFFFF"/>
          </w:tcPr>
          <w:p w14:paraId="6374BD02" w14:textId="77777777" w:rsidR="009D6042" w:rsidRPr="00F459CA" w:rsidRDefault="009D6042">
            <w:r w:rsidRPr="00F459CA">
              <w:t>FR-07</w:t>
            </w:r>
          </w:p>
        </w:tc>
        <w:tc>
          <w:tcPr>
            <w:tcW w:w="16.0%" w:type="pct"/>
            <w:shd w:val="clear" w:color="auto" w:fill="FFFFFF"/>
          </w:tcPr>
          <w:p w14:paraId="1083D364" w14:textId="77777777" w:rsidR="009D6042" w:rsidRPr="00F459CA" w:rsidRDefault="009D6042">
            <w:r w:rsidRPr="00F459CA">
              <w:t>组合查询</w:t>
            </w:r>
          </w:p>
        </w:tc>
        <w:tc>
          <w:tcPr>
            <w:tcW w:w="58.0%" w:type="pct"/>
            <w:shd w:val="clear" w:color="auto" w:fill="FFFFFF"/>
          </w:tcPr>
          <w:p w14:paraId="2C5158C1" w14:textId="77777777" w:rsidR="009D6042" w:rsidRPr="00F459CA" w:rsidRDefault="009D6042">
            <w:r w:rsidRPr="00F459CA">
              <w:t>按书名、作者、出版社或</w:t>
            </w:r>
            <w:r w:rsidRPr="00F459CA">
              <w:t xml:space="preserve"> ISBN </w:t>
            </w:r>
            <w:r w:rsidRPr="00F459CA">
              <w:t>模糊检索并展示库存</w:t>
            </w:r>
          </w:p>
        </w:tc>
        <w:tc>
          <w:tcPr>
            <w:tcW w:w="16.0%" w:type="pct"/>
            <w:shd w:val="clear" w:color="auto" w:fill="FFFFFF"/>
          </w:tcPr>
          <w:p w14:paraId="47C6AB25" w14:textId="77777777" w:rsidR="009D6042" w:rsidRPr="00F459CA" w:rsidRDefault="009D6042">
            <w:r w:rsidRPr="00F459CA">
              <w:t>读者</w:t>
            </w:r>
            <w:r w:rsidRPr="00F459CA">
              <w:t>/</w:t>
            </w:r>
            <w:r w:rsidRPr="00F459CA">
              <w:t>管理员</w:t>
            </w:r>
          </w:p>
        </w:tc>
      </w:tr>
      <w:tr w:rsidR="009D6042" w:rsidRPr="00F459CA" w14:paraId="1AFD6E4F" w14:textId="77777777">
        <w:tc>
          <w:tcPr>
            <w:tcW w:w="8.0%" w:type="pct"/>
            <w:shd w:val="clear" w:color="auto" w:fill="F7F9FA"/>
          </w:tcPr>
          <w:p w14:paraId="491F02E5" w14:textId="77777777" w:rsidR="009D6042" w:rsidRPr="00F459CA" w:rsidRDefault="009D6042">
            <w:r w:rsidRPr="00F459CA">
              <w:t>FR-08</w:t>
            </w:r>
          </w:p>
        </w:tc>
        <w:tc>
          <w:tcPr>
            <w:tcW w:w="16.0%" w:type="pct"/>
            <w:shd w:val="clear" w:color="auto" w:fill="F7F9FA"/>
          </w:tcPr>
          <w:p w14:paraId="45BEEE79" w14:textId="77777777" w:rsidR="009D6042" w:rsidRPr="00F459CA" w:rsidRDefault="009D6042">
            <w:r w:rsidRPr="00F459CA">
              <w:t>图书借阅</w:t>
            </w:r>
          </w:p>
        </w:tc>
        <w:tc>
          <w:tcPr>
            <w:tcW w:w="58.0%" w:type="pct"/>
            <w:shd w:val="clear" w:color="auto" w:fill="F7F9FA"/>
          </w:tcPr>
          <w:p w14:paraId="48CF6548" w14:textId="77777777" w:rsidR="009D6042" w:rsidRPr="00F459CA" w:rsidRDefault="009D6042">
            <w:r w:rsidRPr="00F459CA">
              <w:t>校验借阅证、罚款、数量上限、重复借阅和库存后生成记录</w:t>
            </w:r>
          </w:p>
        </w:tc>
        <w:tc>
          <w:tcPr>
            <w:tcW w:w="16.0%" w:type="pct"/>
            <w:shd w:val="clear" w:color="auto" w:fill="F7F9FA"/>
          </w:tcPr>
          <w:p w14:paraId="576D6661" w14:textId="77777777" w:rsidR="009D6042" w:rsidRPr="00F459CA" w:rsidRDefault="009D6042">
            <w:r w:rsidRPr="00F459CA">
              <w:t>读者</w:t>
            </w:r>
            <w:r w:rsidRPr="00F459CA">
              <w:t>/</w:t>
            </w:r>
            <w:r w:rsidRPr="00F459CA">
              <w:t>管理员</w:t>
            </w:r>
          </w:p>
        </w:tc>
      </w:tr>
      <w:tr w:rsidR="009D6042" w:rsidRPr="00F459CA" w14:paraId="71DB88DA" w14:textId="77777777">
        <w:tc>
          <w:tcPr>
            <w:tcW w:w="8.0%" w:type="pct"/>
            <w:shd w:val="clear" w:color="auto" w:fill="FFFFFF"/>
          </w:tcPr>
          <w:p w14:paraId="077D82BA" w14:textId="77777777" w:rsidR="009D6042" w:rsidRPr="00F459CA" w:rsidRDefault="009D6042">
            <w:r w:rsidRPr="00F459CA">
              <w:t>FR-09</w:t>
            </w:r>
          </w:p>
        </w:tc>
        <w:tc>
          <w:tcPr>
            <w:tcW w:w="16.0%" w:type="pct"/>
            <w:shd w:val="clear" w:color="auto" w:fill="FFFFFF"/>
          </w:tcPr>
          <w:p w14:paraId="750CCB9F" w14:textId="77777777" w:rsidR="009D6042" w:rsidRPr="00F459CA" w:rsidRDefault="009D6042">
            <w:r w:rsidRPr="00F459CA">
              <w:t>图书归还</w:t>
            </w:r>
          </w:p>
        </w:tc>
        <w:tc>
          <w:tcPr>
            <w:tcW w:w="58.0%" w:type="pct"/>
            <w:shd w:val="clear" w:color="auto" w:fill="FFFFFF"/>
          </w:tcPr>
          <w:p w14:paraId="06EC797E" w14:textId="77777777" w:rsidR="009D6042" w:rsidRPr="00F459CA" w:rsidRDefault="009D6042">
            <w:r w:rsidRPr="00F459CA">
              <w:t>结束借阅、恢复库存、计算罚款并处理预约队列</w:t>
            </w:r>
          </w:p>
        </w:tc>
        <w:tc>
          <w:tcPr>
            <w:tcW w:w="16.0%" w:type="pct"/>
            <w:shd w:val="clear" w:color="auto" w:fill="FFFFFF"/>
          </w:tcPr>
          <w:p w14:paraId="38FD8B73" w14:textId="77777777" w:rsidR="009D6042" w:rsidRPr="00F459CA" w:rsidRDefault="009D6042">
            <w:r w:rsidRPr="00F459CA">
              <w:t>读者</w:t>
            </w:r>
            <w:r w:rsidRPr="00F459CA">
              <w:t>/</w:t>
            </w:r>
            <w:r w:rsidRPr="00F459CA">
              <w:t>管理员</w:t>
            </w:r>
          </w:p>
        </w:tc>
      </w:tr>
      <w:tr w:rsidR="009D6042" w:rsidRPr="00F459CA" w14:paraId="44C1DB3F" w14:textId="77777777">
        <w:tc>
          <w:tcPr>
            <w:tcW w:w="8.0%" w:type="pct"/>
            <w:shd w:val="clear" w:color="auto" w:fill="F7F9FA"/>
          </w:tcPr>
          <w:p w14:paraId="0E1DF761" w14:textId="77777777" w:rsidR="009D6042" w:rsidRPr="00F459CA" w:rsidRDefault="009D6042">
            <w:r w:rsidRPr="00F459CA">
              <w:t>FR-10</w:t>
            </w:r>
          </w:p>
        </w:tc>
        <w:tc>
          <w:tcPr>
            <w:tcW w:w="16.0%" w:type="pct"/>
            <w:shd w:val="clear" w:color="auto" w:fill="F7F9FA"/>
          </w:tcPr>
          <w:p w14:paraId="2EA7F22C" w14:textId="77777777" w:rsidR="009D6042" w:rsidRPr="00F459CA" w:rsidRDefault="009D6042">
            <w:r w:rsidRPr="00F459CA">
              <w:t>借阅延期</w:t>
            </w:r>
          </w:p>
        </w:tc>
        <w:tc>
          <w:tcPr>
            <w:tcW w:w="58.0%" w:type="pct"/>
            <w:shd w:val="clear" w:color="auto" w:fill="F7F9FA"/>
          </w:tcPr>
          <w:p w14:paraId="7C0242B8" w14:textId="77777777" w:rsidR="009D6042" w:rsidRPr="00F459CA" w:rsidRDefault="009D6042">
            <w:r w:rsidRPr="00F459CA">
              <w:t>未逾期且无人预约时将应还日期延长</w:t>
            </w:r>
            <w:r w:rsidRPr="00F459CA">
              <w:t xml:space="preserve"> 14 </w:t>
            </w:r>
            <w:r w:rsidRPr="00F459CA">
              <w:t>天，每次最多一次</w:t>
            </w:r>
          </w:p>
        </w:tc>
        <w:tc>
          <w:tcPr>
            <w:tcW w:w="16.0%" w:type="pct"/>
            <w:shd w:val="clear" w:color="auto" w:fill="F7F9FA"/>
          </w:tcPr>
          <w:p w14:paraId="7DC68AA5" w14:textId="77777777" w:rsidR="009D6042" w:rsidRPr="00F459CA" w:rsidRDefault="009D6042">
            <w:r w:rsidRPr="00F459CA">
              <w:t>读者</w:t>
            </w:r>
            <w:r w:rsidRPr="00F459CA">
              <w:t>/</w:t>
            </w:r>
            <w:r w:rsidRPr="00F459CA">
              <w:t>管理员</w:t>
            </w:r>
          </w:p>
        </w:tc>
      </w:tr>
      <w:tr w:rsidR="009D6042" w:rsidRPr="00F459CA" w14:paraId="0A7BA3C1" w14:textId="77777777">
        <w:tc>
          <w:tcPr>
            <w:tcW w:w="8.0%" w:type="pct"/>
            <w:shd w:val="clear" w:color="auto" w:fill="FFFFFF"/>
          </w:tcPr>
          <w:p w14:paraId="5C04CABD" w14:textId="77777777" w:rsidR="009D6042" w:rsidRPr="00F459CA" w:rsidRDefault="009D6042">
            <w:r w:rsidRPr="00F459CA">
              <w:t>FR-11</w:t>
            </w:r>
          </w:p>
        </w:tc>
        <w:tc>
          <w:tcPr>
            <w:tcW w:w="16.0%" w:type="pct"/>
            <w:shd w:val="clear" w:color="auto" w:fill="FFFFFF"/>
          </w:tcPr>
          <w:p w14:paraId="3EE2A01C" w14:textId="77777777" w:rsidR="009D6042" w:rsidRPr="00F459CA" w:rsidRDefault="009D6042">
            <w:r w:rsidRPr="00F459CA">
              <w:t>历史查询</w:t>
            </w:r>
          </w:p>
        </w:tc>
        <w:tc>
          <w:tcPr>
            <w:tcW w:w="58.0%" w:type="pct"/>
            <w:shd w:val="clear" w:color="auto" w:fill="FFFFFF"/>
          </w:tcPr>
          <w:p w14:paraId="172517C8" w14:textId="77777777" w:rsidR="009D6042" w:rsidRPr="00F459CA" w:rsidRDefault="009D6042">
            <w:r w:rsidRPr="00F459CA">
              <w:t>按当前读者或管理员全局范围展示借阅历史</w:t>
            </w:r>
          </w:p>
        </w:tc>
        <w:tc>
          <w:tcPr>
            <w:tcW w:w="16.0%" w:type="pct"/>
            <w:shd w:val="clear" w:color="auto" w:fill="FFFFFF"/>
          </w:tcPr>
          <w:p w14:paraId="050E23AF" w14:textId="77777777" w:rsidR="009D6042" w:rsidRPr="00F459CA" w:rsidRDefault="009D6042">
            <w:r w:rsidRPr="00F459CA">
              <w:t>读者</w:t>
            </w:r>
            <w:r w:rsidRPr="00F459CA">
              <w:t>/</w:t>
            </w:r>
            <w:r w:rsidRPr="00F459CA">
              <w:t>管理员</w:t>
            </w:r>
          </w:p>
        </w:tc>
      </w:tr>
      <w:tr w:rsidR="009D6042" w:rsidRPr="00F459CA" w14:paraId="0A89556B" w14:textId="77777777">
        <w:tc>
          <w:tcPr>
            <w:tcW w:w="8.0%" w:type="pct"/>
            <w:shd w:val="clear" w:color="auto" w:fill="F7F9FA"/>
          </w:tcPr>
          <w:p w14:paraId="4445D8E9" w14:textId="77777777" w:rsidR="009D6042" w:rsidRPr="00F459CA" w:rsidRDefault="009D6042">
            <w:r w:rsidRPr="00F459CA">
              <w:t>FR-12</w:t>
            </w:r>
          </w:p>
        </w:tc>
        <w:tc>
          <w:tcPr>
            <w:tcW w:w="16.0%" w:type="pct"/>
            <w:shd w:val="clear" w:color="auto" w:fill="F7F9FA"/>
          </w:tcPr>
          <w:p w14:paraId="469F4C85" w14:textId="77777777" w:rsidR="009D6042" w:rsidRPr="00F459CA" w:rsidRDefault="009D6042">
            <w:r w:rsidRPr="00F459CA">
              <w:t>图书预约</w:t>
            </w:r>
          </w:p>
        </w:tc>
        <w:tc>
          <w:tcPr>
            <w:tcW w:w="58.0%" w:type="pct"/>
            <w:shd w:val="clear" w:color="auto" w:fill="F7F9FA"/>
          </w:tcPr>
          <w:p w14:paraId="6847570A" w14:textId="77777777" w:rsidR="009D6042" w:rsidRPr="00F459CA" w:rsidRDefault="009D6042">
            <w:r w:rsidRPr="00F459CA">
              <w:t>生成</w:t>
            </w:r>
            <w:r w:rsidRPr="00F459CA">
              <w:t xml:space="preserve"> WAITING </w:t>
            </w:r>
            <w:r w:rsidRPr="00F459CA">
              <w:t>或</w:t>
            </w:r>
            <w:r w:rsidRPr="00F459CA">
              <w:t xml:space="preserve"> READY </w:t>
            </w:r>
            <w:r w:rsidRPr="00F459CA">
              <w:t>预约，禁止重复预约</w:t>
            </w:r>
          </w:p>
        </w:tc>
        <w:tc>
          <w:tcPr>
            <w:tcW w:w="16.0%" w:type="pct"/>
            <w:shd w:val="clear" w:color="auto" w:fill="F7F9FA"/>
          </w:tcPr>
          <w:p w14:paraId="13E31AD7" w14:textId="77777777" w:rsidR="009D6042" w:rsidRPr="00F459CA" w:rsidRDefault="009D6042">
            <w:r w:rsidRPr="00F459CA">
              <w:t>读者</w:t>
            </w:r>
          </w:p>
        </w:tc>
      </w:tr>
      <w:tr w:rsidR="009D6042" w:rsidRPr="00F459CA" w14:paraId="1BFC8726" w14:textId="77777777">
        <w:tc>
          <w:tcPr>
            <w:tcW w:w="8.0%" w:type="pct"/>
            <w:shd w:val="clear" w:color="auto" w:fill="FFFFFF"/>
          </w:tcPr>
          <w:p w14:paraId="519E9CE6" w14:textId="77777777" w:rsidR="009D6042" w:rsidRPr="00F459CA" w:rsidRDefault="009D6042">
            <w:r w:rsidRPr="00F459CA">
              <w:t>FR-13</w:t>
            </w:r>
          </w:p>
        </w:tc>
        <w:tc>
          <w:tcPr>
            <w:tcW w:w="16.0%" w:type="pct"/>
            <w:shd w:val="clear" w:color="auto" w:fill="FFFFFF"/>
          </w:tcPr>
          <w:p w14:paraId="4CF5F1C8" w14:textId="77777777" w:rsidR="009D6042" w:rsidRPr="00F459CA" w:rsidRDefault="009D6042">
            <w:r w:rsidRPr="00F459CA">
              <w:t>取消与提醒</w:t>
            </w:r>
          </w:p>
        </w:tc>
        <w:tc>
          <w:tcPr>
            <w:tcW w:w="58.0%" w:type="pct"/>
            <w:shd w:val="clear" w:color="auto" w:fill="FFFFFF"/>
          </w:tcPr>
          <w:p w14:paraId="12495169" w14:textId="77777777" w:rsidR="009D6042" w:rsidRPr="00F459CA" w:rsidRDefault="009D6042">
            <w:r w:rsidRPr="00F459CA">
              <w:t>取消有效预约；图书归还后最早预约转为待取书并标记已提醒</w:t>
            </w:r>
          </w:p>
        </w:tc>
        <w:tc>
          <w:tcPr>
            <w:tcW w:w="16.0%" w:type="pct"/>
            <w:shd w:val="clear" w:color="auto" w:fill="FFFFFF"/>
          </w:tcPr>
          <w:p w14:paraId="21C4F520" w14:textId="77777777" w:rsidR="009D6042" w:rsidRPr="00F459CA" w:rsidRDefault="009D6042">
            <w:r w:rsidRPr="00F459CA">
              <w:t>读者</w:t>
            </w:r>
            <w:r w:rsidRPr="00F459CA">
              <w:t>/</w:t>
            </w:r>
            <w:r w:rsidRPr="00F459CA">
              <w:t>系统</w:t>
            </w:r>
          </w:p>
        </w:tc>
      </w:tr>
      <w:tr w:rsidR="009D6042" w:rsidRPr="00F459CA" w14:paraId="756A3647" w14:textId="77777777">
        <w:tc>
          <w:tcPr>
            <w:tcW w:w="8.0%" w:type="pct"/>
            <w:shd w:val="clear" w:color="auto" w:fill="F7F9FA"/>
          </w:tcPr>
          <w:p w14:paraId="41D96AF6" w14:textId="77777777" w:rsidR="009D6042" w:rsidRPr="00F459CA" w:rsidRDefault="009D6042">
            <w:r w:rsidRPr="00F459CA">
              <w:t>FR-14</w:t>
            </w:r>
          </w:p>
        </w:tc>
        <w:tc>
          <w:tcPr>
            <w:tcW w:w="16.0%" w:type="pct"/>
            <w:shd w:val="clear" w:color="auto" w:fill="F7F9FA"/>
          </w:tcPr>
          <w:p w14:paraId="4CE93502" w14:textId="77777777" w:rsidR="009D6042" w:rsidRPr="00F459CA" w:rsidRDefault="009D6042">
            <w:r w:rsidRPr="00F459CA">
              <w:t>超期计算</w:t>
            </w:r>
          </w:p>
        </w:tc>
        <w:tc>
          <w:tcPr>
            <w:tcW w:w="58.0%" w:type="pct"/>
            <w:shd w:val="clear" w:color="auto" w:fill="F7F9FA"/>
          </w:tcPr>
          <w:p w14:paraId="29A37F2B" w14:textId="77777777" w:rsidR="009D6042" w:rsidRPr="00F459CA" w:rsidRDefault="009D6042">
            <w:r w:rsidRPr="00F459CA">
              <w:t>按逾期自然日数</w:t>
            </w:r>
            <w:r w:rsidRPr="00F459CA">
              <w:t xml:space="preserve">×0.50 </w:t>
            </w:r>
            <w:r w:rsidRPr="00F459CA">
              <w:t>元生成罚款记录</w:t>
            </w:r>
          </w:p>
        </w:tc>
        <w:tc>
          <w:tcPr>
            <w:tcW w:w="16.0%" w:type="pct"/>
            <w:shd w:val="clear" w:color="auto" w:fill="F7F9FA"/>
          </w:tcPr>
          <w:p w14:paraId="00526E9D" w14:textId="77777777" w:rsidR="009D6042" w:rsidRPr="00F459CA" w:rsidRDefault="009D6042">
            <w:r w:rsidRPr="00F459CA">
              <w:t>系统</w:t>
            </w:r>
          </w:p>
        </w:tc>
      </w:tr>
      <w:tr w:rsidR="009D6042" w:rsidRPr="00F459CA" w14:paraId="0B9FA937" w14:textId="77777777">
        <w:tc>
          <w:tcPr>
            <w:tcW w:w="8.0%" w:type="pct"/>
            <w:shd w:val="clear" w:color="auto" w:fill="FFFFFF"/>
          </w:tcPr>
          <w:p w14:paraId="06B1394F" w14:textId="77777777" w:rsidR="009D6042" w:rsidRPr="00F459CA" w:rsidRDefault="009D6042">
            <w:r w:rsidRPr="00F459CA">
              <w:t>FR-15</w:t>
            </w:r>
          </w:p>
        </w:tc>
        <w:tc>
          <w:tcPr>
            <w:tcW w:w="16.0%" w:type="pct"/>
            <w:shd w:val="clear" w:color="auto" w:fill="FFFFFF"/>
          </w:tcPr>
          <w:p w14:paraId="57F042C5" w14:textId="77777777" w:rsidR="009D6042" w:rsidRPr="00F459CA" w:rsidRDefault="009D6042">
            <w:r w:rsidRPr="00F459CA">
              <w:t>缴费状态</w:t>
            </w:r>
          </w:p>
        </w:tc>
        <w:tc>
          <w:tcPr>
            <w:tcW w:w="58.0%" w:type="pct"/>
            <w:shd w:val="clear" w:color="auto" w:fill="FFFFFF"/>
          </w:tcPr>
          <w:p w14:paraId="373E6CD0" w14:textId="77777777" w:rsidR="009D6042" w:rsidRPr="00F459CA" w:rsidRDefault="009D6042">
            <w:r w:rsidRPr="00F459CA">
              <w:t>读者确认缴费，记录</w:t>
            </w:r>
            <w:r w:rsidRPr="00F459CA">
              <w:t xml:space="preserve"> PAID </w:t>
            </w:r>
            <w:r w:rsidRPr="00F459CA">
              <w:t>状态与时间</w:t>
            </w:r>
          </w:p>
        </w:tc>
        <w:tc>
          <w:tcPr>
            <w:tcW w:w="16.0%" w:type="pct"/>
            <w:shd w:val="clear" w:color="auto" w:fill="FFFFFF"/>
          </w:tcPr>
          <w:p w14:paraId="70E13AF4" w14:textId="77777777" w:rsidR="009D6042" w:rsidRPr="00F459CA" w:rsidRDefault="009D6042">
            <w:r w:rsidRPr="00F459CA">
              <w:t>读者</w:t>
            </w:r>
          </w:p>
        </w:tc>
      </w:tr>
      <w:tr w:rsidR="009D6042" w:rsidRPr="00F459CA" w14:paraId="6C808E05" w14:textId="77777777">
        <w:tc>
          <w:tcPr>
            <w:tcW w:w="8.0%" w:type="pct"/>
            <w:shd w:val="clear" w:color="auto" w:fill="F7F9FA"/>
          </w:tcPr>
          <w:p w14:paraId="072B5F27" w14:textId="77777777" w:rsidR="009D6042" w:rsidRPr="00F459CA" w:rsidRDefault="009D6042">
            <w:r w:rsidRPr="00F459CA">
              <w:t>FR-16</w:t>
            </w:r>
          </w:p>
        </w:tc>
        <w:tc>
          <w:tcPr>
            <w:tcW w:w="16.0%" w:type="pct"/>
            <w:shd w:val="clear" w:color="auto" w:fill="F7F9FA"/>
          </w:tcPr>
          <w:p w14:paraId="25EE092D" w14:textId="77777777" w:rsidR="009D6042" w:rsidRPr="00F459CA" w:rsidRDefault="009D6042">
            <w:r w:rsidRPr="00F459CA">
              <w:t>统计分析</w:t>
            </w:r>
          </w:p>
        </w:tc>
        <w:tc>
          <w:tcPr>
            <w:tcW w:w="58.0%" w:type="pct"/>
            <w:shd w:val="clear" w:color="auto" w:fill="F7F9FA"/>
          </w:tcPr>
          <w:p w14:paraId="37E2CB0E" w14:textId="77777777" w:rsidR="009D6042" w:rsidRPr="00F459CA" w:rsidRDefault="009D6042">
            <w:r w:rsidRPr="00F459CA">
              <w:t>展示图书品种、总量、可借量、在借数、预约数、罚款和热门排行</w:t>
            </w:r>
          </w:p>
        </w:tc>
        <w:tc>
          <w:tcPr>
            <w:tcW w:w="16.0%" w:type="pct"/>
            <w:shd w:val="clear" w:color="auto" w:fill="F7F9FA"/>
          </w:tcPr>
          <w:p w14:paraId="1294AB69" w14:textId="77777777" w:rsidR="009D6042" w:rsidRPr="00F459CA" w:rsidRDefault="009D6042">
            <w:r w:rsidRPr="00F459CA">
              <w:t>管理员</w:t>
            </w:r>
            <w:r w:rsidRPr="00F459CA">
              <w:t>/</w:t>
            </w:r>
            <w:r w:rsidRPr="00F459CA">
              <w:t>读者</w:t>
            </w:r>
          </w:p>
        </w:tc>
      </w:tr>
    </w:tbl>
    <w:p w14:paraId="1AD53C79" w14:textId="77777777" w:rsidR="009D6042" w:rsidRPr="00F459CA" w:rsidRDefault="009D6042"/>
    <w:p w14:paraId="017D9BBE" w14:textId="26D58426" w:rsidR="009D6042" w:rsidRPr="0065222D" w:rsidRDefault="0065222D" w:rsidP="0065222D">
      <w:pPr>
        <w:pStyle w:val="2"/>
      </w:pPr>
      <w:bookmarkStart w:id="15" w:name="_Toc235108425"/>
      <w:r w:rsidRPr="0065222D">
        <w:rPr>
          <w:rFonts w:hint="eastAsia"/>
        </w:rPr>
        <w:t xml:space="preserve">4.2 </w:t>
      </w:r>
      <w:r w:rsidRPr="0065222D">
        <w:rPr>
          <w:rFonts w:hint="eastAsia"/>
        </w:rPr>
        <w:t>关键业务规则</w:t>
      </w:r>
      <w:bookmarkEnd w:id="15"/>
    </w:p>
    <w:tbl>
      <w:tblPr>
        <w:tblW w:w="100.0%" w:type="pct"/>
        <w:tblBorders>
          <w:top w:val="single" w:sz="0" w:space="0" w:color="auto"/>
          <w:start w:val="single" w:sz="0" w:space="0" w:color="auto"/>
          <w:bottom w:val="single" w:sz="0" w:space="0" w:color="auto"/>
          <w:end w:val="single" w:sz="0" w:space="0" w:color="auto"/>
          <w:insideH w:val="single" w:sz="0" w:space="0" w:color="auto"/>
          <w:insideV w:val="single" w:sz="0" w:space="0" w:color="auto"/>
        </w:tblBorders>
        <w:tblCellMar>
          <w:top w:w="4.50pt" w:type="dxa"/>
          <w:start w:w="4.50pt" w:type="dxa"/>
          <w:bottom w:w="4.50pt" w:type="dxa"/>
          <w:end w:w="4.50pt" w:type="dxa"/>
        </w:tblCellMar>
        <w:tblLook w:firstRow="0" w:lastRow="0" w:firstColumn="0" w:lastColumn="0" w:noHBand="0" w:noVBand="0"/>
      </w:tblPr>
      <w:tblGrid>
        <w:gridCol w:w="939"/>
        <w:gridCol w:w="7547"/>
      </w:tblGrid>
      <w:tr w:rsidR="009D6042" w:rsidRPr="00F459CA" w14:paraId="4B9556D2" w14:textId="77777777">
        <w:tc>
          <w:tcPr>
            <w:tcW w:w="46.95pt" w:type="dxa"/>
            <w:shd w:val="clear" w:color="auto" w:fill="12676A"/>
          </w:tcPr>
          <w:p w14:paraId="4ACC7AD3" w14:textId="77777777" w:rsidR="009D6042" w:rsidRPr="00F459CA" w:rsidRDefault="009D6042">
            <w:pPr>
              <w:rPr>
                <w:color w:val="FFFFFF"/>
              </w:rPr>
            </w:pPr>
            <w:r w:rsidRPr="00F459CA">
              <w:rPr>
                <w:color w:val="FFFFFF"/>
              </w:rPr>
              <w:t>编号</w:t>
            </w:r>
          </w:p>
        </w:tc>
        <w:tc>
          <w:tcPr>
            <w:tcW w:w="377.35pt" w:type="dxa"/>
            <w:shd w:val="clear" w:color="auto" w:fill="12676A"/>
          </w:tcPr>
          <w:p w14:paraId="2190D057" w14:textId="77777777" w:rsidR="009D6042" w:rsidRPr="00F459CA" w:rsidRDefault="009D6042">
            <w:pPr>
              <w:rPr>
                <w:color w:val="FFFFFF"/>
              </w:rPr>
            </w:pPr>
            <w:r w:rsidRPr="00F459CA">
              <w:rPr>
                <w:color w:val="FFFFFF"/>
              </w:rPr>
              <w:t>规则</w:t>
            </w:r>
          </w:p>
        </w:tc>
      </w:tr>
      <w:tr w:rsidR="009D6042" w:rsidRPr="00F459CA" w14:paraId="255FDF5F" w14:textId="77777777">
        <w:tc>
          <w:tcPr>
            <w:tcW w:w="46.95pt" w:type="dxa"/>
            <w:shd w:val="clear" w:color="auto" w:fill="FFFFFF"/>
          </w:tcPr>
          <w:p w14:paraId="3B309F7D" w14:textId="77777777" w:rsidR="009D6042" w:rsidRPr="00F459CA" w:rsidRDefault="009D6042">
            <w:r w:rsidRPr="00F459CA">
              <w:t>BR-01</w:t>
            </w:r>
          </w:p>
        </w:tc>
        <w:tc>
          <w:tcPr>
            <w:tcW w:w="377.35pt" w:type="dxa"/>
            <w:shd w:val="clear" w:color="auto" w:fill="FFFFFF"/>
          </w:tcPr>
          <w:p w14:paraId="53635926" w14:textId="77777777" w:rsidR="009D6042" w:rsidRPr="00F459CA" w:rsidRDefault="009D6042">
            <w:r w:rsidRPr="00F459CA">
              <w:t>每位读者最多同时借阅</w:t>
            </w:r>
            <w:r w:rsidRPr="00F459CA">
              <w:t xml:space="preserve"> 5 </w:t>
            </w:r>
            <w:r w:rsidRPr="00F459CA">
              <w:t>本图书</w:t>
            </w:r>
          </w:p>
        </w:tc>
      </w:tr>
      <w:tr w:rsidR="009D6042" w:rsidRPr="00F459CA" w14:paraId="247B3361" w14:textId="77777777">
        <w:tc>
          <w:tcPr>
            <w:tcW w:w="46.95pt" w:type="dxa"/>
            <w:shd w:val="clear" w:color="auto" w:fill="F7F9FA"/>
          </w:tcPr>
          <w:p w14:paraId="6A090DCF" w14:textId="77777777" w:rsidR="009D6042" w:rsidRPr="00F459CA" w:rsidRDefault="009D6042">
            <w:r w:rsidRPr="00F459CA">
              <w:t>BR-02</w:t>
            </w:r>
          </w:p>
        </w:tc>
        <w:tc>
          <w:tcPr>
            <w:tcW w:w="377.35pt" w:type="dxa"/>
            <w:shd w:val="clear" w:color="auto" w:fill="F7F9FA"/>
          </w:tcPr>
          <w:p w14:paraId="7863B748" w14:textId="77777777" w:rsidR="009D6042" w:rsidRPr="00F459CA" w:rsidRDefault="009D6042">
            <w:r w:rsidRPr="00F459CA">
              <w:t>同一读者不得同时借阅同一种图书的多册</w:t>
            </w:r>
          </w:p>
        </w:tc>
      </w:tr>
      <w:tr w:rsidR="009D6042" w:rsidRPr="00F459CA" w14:paraId="2C54AFA0" w14:textId="77777777">
        <w:tc>
          <w:tcPr>
            <w:tcW w:w="46.95pt" w:type="dxa"/>
            <w:shd w:val="clear" w:color="auto" w:fill="FFFFFF"/>
          </w:tcPr>
          <w:p w14:paraId="256ECB35" w14:textId="77777777" w:rsidR="009D6042" w:rsidRPr="00F459CA" w:rsidRDefault="009D6042">
            <w:r w:rsidRPr="00F459CA">
              <w:t>BR-03</w:t>
            </w:r>
          </w:p>
        </w:tc>
        <w:tc>
          <w:tcPr>
            <w:tcW w:w="377.35pt" w:type="dxa"/>
            <w:shd w:val="clear" w:color="auto" w:fill="FFFFFF"/>
          </w:tcPr>
          <w:p w14:paraId="26768839" w14:textId="77777777" w:rsidR="009D6042" w:rsidRPr="00F459CA" w:rsidRDefault="009D6042">
            <w:r w:rsidRPr="00F459CA">
              <w:t>正常借期为</w:t>
            </w:r>
            <w:r w:rsidRPr="00F459CA">
              <w:t xml:space="preserve"> 14 </w:t>
            </w:r>
            <w:r w:rsidRPr="00F459CA">
              <w:t>天，每条借阅最多续借</w:t>
            </w:r>
            <w:r w:rsidRPr="00F459CA">
              <w:t xml:space="preserve"> 1 </w:t>
            </w:r>
            <w:r w:rsidRPr="00F459CA">
              <w:t>次，每次顺延</w:t>
            </w:r>
            <w:r w:rsidRPr="00F459CA">
              <w:t xml:space="preserve"> 14 </w:t>
            </w:r>
            <w:r w:rsidRPr="00F459CA">
              <w:t>天</w:t>
            </w:r>
          </w:p>
        </w:tc>
      </w:tr>
      <w:tr w:rsidR="009D6042" w:rsidRPr="00F459CA" w14:paraId="21F5AC12" w14:textId="77777777">
        <w:tc>
          <w:tcPr>
            <w:tcW w:w="46.95pt" w:type="dxa"/>
            <w:shd w:val="clear" w:color="auto" w:fill="F7F9FA"/>
          </w:tcPr>
          <w:p w14:paraId="47E25A73" w14:textId="77777777" w:rsidR="009D6042" w:rsidRPr="00F459CA" w:rsidRDefault="009D6042">
            <w:r w:rsidRPr="00F459CA">
              <w:t>BR-04</w:t>
            </w:r>
          </w:p>
        </w:tc>
        <w:tc>
          <w:tcPr>
            <w:tcW w:w="377.35pt" w:type="dxa"/>
            <w:shd w:val="clear" w:color="auto" w:fill="F7F9FA"/>
          </w:tcPr>
          <w:p w14:paraId="51B4D900" w14:textId="77777777" w:rsidR="009D6042" w:rsidRPr="00F459CA" w:rsidRDefault="009D6042">
            <w:r w:rsidRPr="00F459CA">
              <w:t>图书逾期或已有有效预约时不能续借</w:t>
            </w:r>
          </w:p>
        </w:tc>
      </w:tr>
      <w:tr w:rsidR="009D6042" w:rsidRPr="00F459CA" w14:paraId="25BF064D" w14:textId="77777777">
        <w:tc>
          <w:tcPr>
            <w:tcW w:w="46.95pt" w:type="dxa"/>
            <w:shd w:val="clear" w:color="auto" w:fill="FFFFFF"/>
          </w:tcPr>
          <w:p w14:paraId="68D6E48F" w14:textId="77777777" w:rsidR="009D6042" w:rsidRPr="00F459CA" w:rsidRDefault="009D6042">
            <w:r w:rsidRPr="00F459CA">
              <w:t>BR-05</w:t>
            </w:r>
          </w:p>
        </w:tc>
        <w:tc>
          <w:tcPr>
            <w:tcW w:w="377.35pt" w:type="dxa"/>
            <w:shd w:val="clear" w:color="auto" w:fill="FFFFFF"/>
          </w:tcPr>
          <w:p w14:paraId="170B40BB" w14:textId="77777777" w:rsidR="009D6042" w:rsidRPr="00F459CA" w:rsidRDefault="009D6042">
            <w:r w:rsidRPr="00F459CA">
              <w:t>存在未缴罚款或借阅证停用时不能新增借阅</w:t>
            </w:r>
          </w:p>
        </w:tc>
      </w:tr>
      <w:tr w:rsidR="009D6042" w:rsidRPr="00F459CA" w14:paraId="7A930586" w14:textId="77777777">
        <w:tc>
          <w:tcPr>
            <w:tcW w:w="46.95pt" w:type="dxa"/>
            <w:shd w:val="clear" w:color="auto" w:fill="F7F9FA"/>
          </w:tcPr>
          <w:p w14:paraId="2C616C93" w14:textId="77777777" w:rsidR="009D6042" w:rsidRPr="00F459CA" w:rsidRDefault="009D6042">
            <w:r w:rsidRPr="00F459CA">
              <w:t>BR-06</w:t>
            </w:r>
          </w:p>
        </w:tc>
        <w:tc>
          <w:tcPr>
            <w:tcW w:w="377.35pt" w:type="dxa"/>
            <w:shd w:val="clear" w:color="auto" w:fill="F7F9FA"/>
          </w:tcPr>
          <w:p w14:paraId="308F0A83" w14:textId="77777777" w:rsidR="009D6042" w:rsidRPr="00F459CA" w:rsidRDefault="009D6042">
            <w:r w:rsidRPr="00F459CA">
              <w:t>无库存预约为</w:t>
            </w:r>
            <w:r w:rsidRPr="00F459CA">
              <w:t xml:space="preserve"> WAITING</w:t>
            </w:r>
            <w:r w:rsidRPr="00F459CA">
              <w:t>；有库存预约为</w:t>
            </w:r>
            <w:r w:rsidRPr="00F459CA">
              <w:t xml:space="preserve"> READY</w:t>
            </w:r>
            <w:r w:rsidRPr="00F459CA">
              <w:t>，保留</w:t>
            </w:r>
            <w:r w:rsidRPr="00F459CA">
              <w:t xml:space="preserve"> 3 </w:t>
            </w:r>
            <w:r w:rsidRPr="00F459CA">
              <w:t>天</w:t>
            </w:r>
          </w:p>
        </w:tc>
      </w:tr>
      <w:tr w:rsidR="009D6042" w:rsidRPr="00F459CA" w14:paraId="779FAE02" w14:textId="77777777">
        <w:tc>
          <w:tcPr>
            <w:tcW w:w="46.95pt" w:type="dxa"/>
            <w:shd w:val="clear" w:color="auto" w:fill="FFFFFF"/>
          </w:tcPr>
          <w:p w14:paraId="7547DFE3" w14:textId="77777777" w:rsidR="009D6042" w:rsidRPr="00F459CA" w:rsidRDefault="009D6042">
            <w:r w:rsidRPr="00F459CA">
              <w:t>BR-07</w:t>
            </w:r>
          </w:p>
        </w:tc>
        <w:tc>
          <w:tcPr>
            <w:tcW w:w="377.35pt" w:type="dxa"/>
            <w:shd w:val="clear" w:color="auto" w:fill="FFFFFF"/>
          </w:tcPr>
          <w:p w14:paraId="6164EB31" w14:textId="77777777" w:rsidR="009D6042" w:rsidRPr="00F459CA" w:rsidRDefault="009D6042">
            <w:r w:rsidRPr="00F459CA">
              <w:t>归还后按预约时间升序唤醒最早</w:t>
            </w:r>
            <w:r w:rsidRPr="00F459CA">
              <w:t xml:space="preserve"> WAITING </w:t>
            </w:r>
            <w:r w:rsidRPr="00F459CA">
              <w:t>记录</w:t>
            </w:r>
          </w:p>
        </w:tc>
      </w:tr>
      <w:tr w:rsidR="009D6042" w:rsidRPr="00F459CA" w14:paraId="4957BE07" w14:textId="77777777">
        <w:tc>
          <w:tcPr>
            <w:tcW w:w="46.95pt" w:type="dxa"/>
            <w:shd w:val="clear" w:color="auto" w:fill="F7F9FA"/>
          </w:tcPr>
          <w:p w14:paraId="43E3828E" w14:textId="77777777" w:rsidR="009D6042" w:rsidRPr="00F459CA" w:rsidRDefault="009D6042">
            <w:r w:rsidRPr="00F459CA">
              <w:t>BR-08</w:t>
            </w:r>
          </w:p>
        </w:tc>
        <w:tc>
          <w:tcPr>
            <w:tcW w:w="377.35pt" w:type="dxa"/>
            <w:shd w:val="clear" w:color="auto" w:fill="F7F9FA"/>
          </w:tcPr>
          <w:p w14:paraId="0A1456EF" w14:textId="77777777" w:rsidR="009D6042" w:rsidRPr="00F459CA" w:rsidRDefault="009D6042">
            <w:r w:rsidRPr="00F459CA">
              <w:t>逾期费按自然日计算，每天</w:t>
            </w:r>
            <w:r w:rsidRPr="00F459CA">
              <w:t xml:space="preserve"> 0.50 </w:t>
            </w:r>
            <w:r w:rsidRPr="00F459CA">
              <w:t>元，金额保留两位小数</w:t>
            </w:r>
          </w:p>
        </w:tc>
      </w:tr>
    </w:tbl>
    <w:p w14:paraId="4621FD04" w14:textId="77777777" w:rsidR="009D6042" w:rsidRPr="0065222D" w:rsidRDefault="009D6042" w:rsidP="0065222D">
      <w:pPr>
        <w:pStyle w:val="1"/>
      </w:pPr>
      <w:bookmarkStart w:id="16" w:name="_Toc235108426"/>
      <w:r w:rsidRPr="0065222D">
        <w:rPr>
          <w:rFonts w:hint="eastAsia"/>
        </w:rPr>
        <w:t>5</w:t>
      </w:r>
      <w:r w:rsidRPr="0065222D">
        <w:rPr>
          <w:rFonts w:hint="eastAsia"/>
        </w:rPr>
        <w:t>．非功能需求</w:t>
      </w:r>
      <w:bookmarkEnd w:id="16"/>
    </w:p>
    <w:tbl>
      <w:tblPr>
        <w:tblW w:w="100.0%" w:type="pct"/>
        <w:tblBorders>
          <w:top w:val="single" w:sz="0" w:space="0" w:color="auto"/>
          <w:start w:val="single" w:sz="0" w:space="0" w:color="auto"/>
          <w:bottom w:val="single" w:sz="0" w:space="0" w:color="auto"/>
          <w:end w:val="single" w:sz="0" w:space="0" w:color="auto"/>
          <w:insideH w:val="single" w:sz="0" w:space="0" w:color="auto"/>
          <w:insideV w:val="single" w:sz="0" w:space="0" w:color="auto"/>
        </w:tblBorders>
        <w:tblCellMar>
          <w:top w:w="4.50pt" w:type="dxa"/>
          <w:start w:w="4.50pt" w:type="dxa"/>
          <w:bottom w:w="4.50pt" w:type="dxa"/>
          <w:end w:w="4.50pt" w:type="dxa"/>
        </w:tblCellMar>
        <w:tblLook w:firstRow="0" w:lastRow="0" w:firstColumn="0" w:lastColumn="0" w:noHBand="0" w:noVBand="0"/>
      </w:tblPr>
      <w:tblGrid>
        <w:gridCol w:w="934"/>
        <w:gridCol w:w="933"/>
        <w:gridCol w:w="6619"/>
      </w:tblGrid>
      <w:tr w:rsidR="009D6042" w:rsidRPr="00F459CA" w14:paraId="34DC7CA0" w14:textId="77777777">
        <w:tc>
          <w:tcPr>
            <w:tcW w:w="43.60pt" w:type="dxa"/>
            <w:shd w:val="clear" w:color="auto" w:fill="12676A"/>
          </w:tcPr>
          <w:p w14:paraId="20F46091" w14:textId="77777777" w:rsidR="009D6042" w:rsidRPr="00F459CA" w:rsidRDefault="009D6042">
            <w:pPr>
              <w:rPr>
                <w:color w:val="FFFFFF"/>
              </w:rPr>
            </w:pPr>
            <w:r w:rsidRPr="00F459CA">
              <w:rPr>
                <w:color w:val="FFFFFF"/>
              </w:rPr>
              <w:t>编号</w:t>
            </w:r>
          </w:p>
        </w:tc>
        <w:tc>
          <w:tcPr>
            <w:tcW w:w="11.0%" w:type="pct"/>
            <w:shd w:val="clear" w:color="auto" w:fill="12676A"/>
          </w:tcPr>
          <w:p w14:paraId="5A29538C" w14:textId="77777777" w:rsidR="009D6042" w:rsidRPr="00F459CA" w:rsidRDefault="009D6042">
            <w:pPr>
              <w:rPr>
                <w:color w:val="FFFFFF"/>
              </w:rPr>
            </w:pPr>
            <w:r w:rsidRPr="00F459CA">
              <w:rPr>
                <w:color w:val="FFFFFF"/>
              </w:rPr>
              <w:t>类别</w:t>
            </w:r>
          </w:p>
        </w:tc>
        <w:tc>
          <w:tcPr>
            <w:tcW w:w="78.0%" w:type="pct"/>
            <w:shd w:val="clear" w:color="auto" w:fill="12676A"/>
          </w:tcPr>
          <w:p w14:paraId="7E76F686" w14:textId="77777777" w:rsidR="009D6042" w:rsidRPr="00F459CA" w:rsidRDefault="009D6042">
            <w:pPr>
              <w:rPr>
                <w:color w:val="FFFFFF"/>
              </w:rPr>
            </w:pPr>
            <w:r w:rsidRPr="00F459CA">
              <w:rPr>
                <w:color w:val="FFFFFF"/>
              </w:rPr>
              <w:t>量化指标</w:t>
            </w:r>
          </w:p>
        </w:tc>
      </w:tr>
      <w:tr w:rsidR="009D6042" w:rsidRPr="00F459CA" w14:paraId="58C0B560" w14:textId="77777777">
        <w:tc>
          <w:tcPr>
            <w:tcW w:w="43.60pt" w:type="dxa"/>
            <w:shd w:val="clear" w:color="auto" w:fill="FFFFFF"/>
          </w:tcPr>
          <w:p w14:paraId="09A5C90A" w14:textId="77777777" w:rsidR="009D6042" w:rsidRPr="00F459CA" w:rsidRDefault="009D6042">
            <w:r w:rsidRPr="00F459CA">
              <w:t>NFR-01</w:t>
            </w:r>
          </w:p>
        </w:tc>
        <w:tc>
          <w:tcPr>
            <w:tcW w:w="11.0%" w:type="pct"/>
            <w:shd w:val="clear" w:color="auto" w:fill="FFFFFF"/>
          </w:tcPr>
          <w:p w14:paraId="381E3FFA" w14:textId="77777777" w:rsidR="009D6042" w:rsidRPr="00F459CA" w:rsidRDefault="009D6042">
            <w:r w:rsidRPr="00F459CA">
              <w:t>响应性能</w:t>
            </w:r>
          </w:p>
        </w:tc>
        <w:tc>
          <w:tcPr>
            <w:tcW w:w="78.0%" w:type="pct"/>
            <w:shd w:val="clear" w:color="auto" w:fill="FFFFFF"/>
          </w:tcPr>
          <w:p w14:paraId="7B892E43" w14:textId="77777777" w:rsidR="009D6042" w:rsidRPr="00F459CA" w:rsidRDefault="009D6042">
            <w:r w:rsidRPr="00F459CA">
              <w:t>在</w:t>
            </w:r>
            <w:r w:rsidRPr="00F459CA">
              <w:t xml:space="preserve"> 10 </w:t>
            </w:r>
            <w:r w:rsidRPr="00F459CA">
              <w:t>万册图书、</w:t>
            </w:r>
            <w:r w:rsidRPr="00F459CA">
              <w:t xml:space="preserve">20 </w:t>
            </w:r>
            <w:r w:rsidRPr="00F459CA">
              <w:t>万条借阅记录的目标数据规模下，普通查询响应时间</w:t>
            </w:r>
            <w:r w:rsidRPr="00F459CA">
              <w:t xml:space="preserve"> ≤ 3 </w:t>
            </w:r>
            <w:r w:rsidRPr="00F459CA">
              <w:t>秒</w:t>
            </w:r>
          </w:p>
        </w:tc>
      </w:tr>
      <w:tr w:rsidR="009D6042" w:rsidRPr="00F459CA" w14:paraId="2D0A7359" w14:textId="77777777">
        <w:tc>
          <w:tcPr>
            <w:tcW w:w="43.60pt" w:type="dxa"/>
            <w:shd w:val="clear" w:color="auto" w:fill="F7F9FA"/>
          </w:tcPr>
          <w:p w14:paraId="73FB1996" w14:textId="77777777" w:rsidR="009D6042" w:rsidRPr="00F459CA" w:rsidRDefault="009D6042">
            <w:r w:rsidRPr="00F459CA">
              <w:t>NFR-02</w:t>
            </w:r>
          </w:p>
        </w:tc>
        <w:tc>
          <w:tcPr>
            <w:tcW w:w="11.0%" w:type="pct"/>
            <w:shd w:val="clear" w:color="auto" w:fill="F7F9FA"/>
          </w:tcPr>
          <w:p w14:paraId="0311770C" w14:textId="77777777" w:rsidR="009D6042" w:rsidRPr="00F459CA" w:rsidRDefault="009D6042">
            <w:r w:rsidRPr="00F459CA">
              <w:t>启动性能</w:t>
            </w:r>
          </w:p>
        </w:tc>
        <w:tc>
          <w:tcPr>
            <w:tcW w:w="78.0%" w:type="pct"/>
            <w:shd w:val="clear" w:color="auto" w:fill="F7F9FA"/>
          </w:tcPr>
          <w:p w14:paraId="5010BC09" w14:textId="77777777" w:rsidR="009D6042" w:rsidRPr="00F459CA" w:rsidRDefault="009D6042">
            <w:r w:rsidRPr="00F459CA">
              <w:t>本地数据库可用时，应用启动并显示登录界面</w:t>
            </w:r>
            <w:r w:rsidRPr="00F459CA">
              <w:t xml:space="preserve"> ≤ 5 </w:t>
            </w:r>
            <w:r w:rsidRPr="00F459CA">
              <w:t>秒</w:t>
            </w:r>
          </w:p>
        </w:tc>
      </w:tr>
      <w:tr w:rsidR="009D6042" w:rsidRPr="00F459CA" w14:paraId="146A71E1" w14:textId="77777777">
        <w:tc>
          <w:tcPr>
            <w:tcW w:w="43.60pt" w:type="dxa"/>
            <w:shd w:val="clear" w:color="auto" w:fill="FFFFFF"/>
          </w:tcPr>
          <w:p w14:paraId="04F7F228" w14:textId="77777777" w:rsidR="009D6042" w:rsidRPr="00F459CA" w:rsidRDefault="009D6042">
            <w:r w:rsidRPr="00F459CA">
              <w:t>NFR-03</w:t>
            </w:r>
          </w:p>
        </w:tc>
        <w:tc>
          <w:tcPr>
            <w:tcW w:w="11.0%" w:type="pct"/>
            <w:shd w:val="clear" w:color="auto" w:fill="FFFFFF"/>
          </w:tcPr>
          <w:p w14:paraId="37118D52" w14:textId="77777777" w:rsidR="009D6042" w:rsidRPr="00F459CA" w:rsidRDefault="009D6042">
            <w:r w:rsidRPr="00F459CA">
              <w:t>事务一致性</w:t>
            </w:r>
          </w:p>
        </w:tc>
        <w:tc>
          <w:tcPr>
            <w:tcW w:w="78.0%" w:type="pct"/>
            <w:shd w:val="clear" w:color="auto" w:fill="FFFFFF"/>
          </w:tcPr>
          <w:p w14:paraId="376763BF" w14:textId="77777777" w:rsidR="009D6042" w:rsidRPr="00F459CA" w:rsidRDefault="009D6042">
            <w:r w:rsidRPr="00F459CA">
              <w:t>借阅、归还、预约唤醒操作发生异常时须</w:t>
            </w:r>
            <w:r w:rsidRPr="00F459CA">
              <w:t xml:space="preserve"> 100% </w:t>
            </w:r>
            <w:r w:rsidRPr="00F459CA">
              <w:t>回滚，不允许库存为负</w:t>
            </w:r>
          </w:p>
        </w:tc>
      </w:tr>
      <w:tr w:rsidR="009D6042" w:rsidRPr="00F459CA" w14:paraId="4473C62B" w14:textId="77777777">
        <w:tc>
          <w:tcPr>
            <w:tcW w:w="43.60pt" w:type="dxa"/>
            <w:shd w:val="clear" w:color="auto" w:fill="F7F9FA"/>
          </w:tcPr>
          <w:p w14:paraId="529F6FE5" w14:textId="77777777" w:rsidR="009D6042" w:rsidRPr="00F459CA" w:rsidRDefault="009D6042">
            <w:r w:rsidRPr="00F459CA">
              <w:t>NFR-04</w:t>
            </w:r>
          </w:p>
        </w:tc>
        <w:tc>
          <w:tcPr>
            <w:tcW w:w="11.0%" w:type="pct"/>
            <w:shd w:val="clear" w:color="auto" w:fill="F7F9FA"/>
          </w:tcPr>
          <w:p w14:paraId="49949602" w14:textId="77777777" w:rsidR="009D6042" w:rsidRPr="00F459CA" w:rsidRDefault="009D6042">
            <w:r w:rsidRPr="00F459CA">
              <w:t>安全</w:t>
            </w:r>
          </w:p>
        </w:tc>
        <w:tc>
          <w:tcPr>
            <w:tcW w:w="78.0%" w:type="pct"/>
            <w:shd w:val="clear" w:color="auto" w:fill="F7F9FA"/>
          </w:tcPr>
          <w:p w14:paraId="644BA131" w14:textId="77777777" w:rsidR="009D6042" w:rsidRPr="00F459CA" w:rsidRDefault="009D6042">
            <w:r w:rsidRPr="00F459CA">
              <w:t>密码采用</w:t>
            </w:r>
            <w:r w:rsidRPr="00F459CA">
              <w:t xml:space="preserve"> PBKDF2-HMAC-SHA256</w:t>
            </w:r>
            <w:r w:rsidRPr="00F459CA">
              <w:t>，随机盐</w:t>
            </w:r>
            <w:r w:rsidRPr="00F459CA">
              <w:t xml:space="preserve"> 16 </w:t>
            </w:r>
            <w:r w:rsidRPr="00F459CA">
              <w:t>字节，迭代次数</w:t>
            </w:r>
            <w:r w:rsidRPr="00F459CA">
              <w:t xml:space="preserve"> ≥ 120000</w:t>
            </w:r>
          </w:p>
        </w:tc>
      </w:tr>
      <w:tr w:rsidR="009D6042" w:rsidRPr="00F459CA" w14:paraId="35D20874" w14:textId="77777777">
        <w:tc>
          <w:tcPr>
            <w:tcW w:w="43.60pt" w:type="dxa"/>
            <w:shd w:val="clear" w:color="auto" w:fill="FFFFFF"/>
          </w:tcPr>
          <w:p w14:paraId="288632A5" w14:textId="77777777" w:rsidR="009D6042" w:rsidRPr="00F459CA" w:rsidRDefault="009D6042">
            <w:r w:rsidRPr="00F459CA">
              <w:t>NFR-05</w:t>
            </w:r>
          </w:p>
        </w:tc>
        <w:tc>
          <w:tcPr>
            <w:tcW w:w="11.0%" w:type="pct"/>
            <w:shd w:val="clear" w:color="auto" w:fill="FFFFFF"/>
          </w:tcPr>
          <w:p w14:paraId="3F51A14F" w14:textId="77777777" w:rsidR="009D6042" w:rsidRPr="00F459CA" w:rsidRDefault="009D6042">
            <w:r w:rsidRPr="00F459CA">
              <w:t>权限</w:t>
            </w:r>
          </w:p>
        </w:tc>
        <w:tc>
          <w:tcPr>
            <w:tcW w:w="78.0%" w:type="pct"/>
            <w:shd w:val="clear" w:color="auto" w:fill="FFFFFF"/>
          </w:tcPr>
          <w:p w14:paraId="39A62479" w14:textId="77777777" w:rsidR="009D6042" w:rsidRPr="00F459CA" w:rsidRDefault="009D6042">
            <w:r w:rsidRPr="00F459CA">
              <w:t>管理员专属入口对读者不可见；越权功能暴露率为</w:t>
            </w:r>
            <w:r w:rsidRPr="00F459CA">
              <w:t xml:space="preserve"> 0</w:t>
            </w:r>
          </w:p>
        </w:tc>
      </w:tr>
      <w:tr w:rsidR="009D6042" w:rsidRPr="00F459CA" w14:paraId="0B1BD616" w14:textId="77777777">
        <w:tc>
          <w:tcPr>
            <w:tcW w:w="43.60pt" w:type="dxa"/>
            <w:shd w:val="clear" w:color="auto" w:fill="F7F9FA"/>
          </w:tcPr>
          <w:p w14:paraId="559B2374" w14:textId="77777777" w:rsidR="009D6042" w:rsidRPr="00F459CA" w:rsidRDefault="009D6042">
            <w:r w:rsidRPr="00F459CA">
              <w:t>NFR-06</w:t>
            </w:r>
          </w:p>
        </w:tc>
        <w:tc>
          <w:tcPr>
            <w:tcW w:w="11.0%" w:type="pct"/>
            <w:shd w:val="clear" w:color="auto" w:fill="F7F9FA"/>
          </w:tcPr>
          <w:p w14:paraId="3BAC06C3" w14:textId="77777777" w:rsidR="009D6042" w:rsidRPr="00F459CA" w:rsidRDefault="009D6042">
            <w:r w:rsidRPr="00F459CA">
              <w:t>可用性</w:t>
            </w:r>
          </w:p>
        </w:tc>
        <w:tc>
          <w:tcPr>
            <w:tcW w:w="78.0%" w:type="pct"/>
            <w:shd w:val="clear" w:color="auto" w:fill="F7F9FA"/>
          </w:tcPr>
          <w:p w14:paraId="518C36B6" w14:textId="77777777" w:rsidR="009D6042" w:rsidRPr="00F459CA" w:rsidRDefault="009D6042">
            <w:r w:rsidRPr="00F459CA">
              <w:t>必填项为空、格式错误、重复数据均显示中文提示；业务异常不得导致程序退出</w:t>
            </w:r>
          </w:p>
        </w:tc>
      </w:tr>
      <w:tr w:rsidR="009D6042" w:rsidRPr="00F459CA" w14:paraId="62D6DB88" w14:textId="77777777">
        <w:tc>
          <w:tcPr>
            <w:tcW w:w="43.60pt" w:type="dxa"/>
            <w:shd w:val="clear" w:color="auto" w:fill="FFFFFF"/>
          </w:tcPr>
          <w:p w14:paraId="45F0C808" w14:textId="77777777" w:rsidR="009D6042" w:rsidRPr="00F459CA" w:rsidRDefault="009D6042">
            <w:r w:rsidRPr="00F459CA">
              <w:t>NFR-07</w:t>
            </w:r>
          </w:p>
        </w:tc>
        <w:tc>
          <w:tcPr>
            <w:tcW w:w="11.0%" w:type="pct"/>
            <w:shd w:val="clear" w:color="auto" w:fill="FFFFFF"/>
          </w:tcPr>
          <w:p w14:paraId="4136C408" w14:textId="77777777" w:rsidR="009D6042" w:rsidRPr="00F459CA" w:rsidRDefault="009D6042">
            <w:r w:rsidRPr="00F459CA">
              <w:t>可靠性</w:t>
            </w:r>
          </w:p>
        </w:tc>
        <w:tc>
          <w:tcPr>
            <w:tcW w:w="78.0%" w:type="pct"/>
            <w:shd w:val="clear" w:color="auto" w:fill="FFFFFF"/>
          </w:tcPr>
          <w:p w14:paraId="6D0B3AAC" w14:textId="77777777" w:rsidR="009D6042" w:rsidRPr="00F459CA" w:rsidRDefault="00CA141A">
            <w:r w:rsidRPr="00F459CA">
              <w:rPr>
                <w:rFonts w:hint="eastAsia"/>
              </w:rPr>
              <w:t>交付前应在</w:t>
            </w:r>
            <w:r w:rsidRPr="00F459CA">
              <w:rPr>
                <w:rFonts w:hint="eastAsia"/>
              </w:rPr>
              <w:t xml:space="preserve"> MySQL </w:t>
            </w:r>
            <w:r w:rsidRPr="00F459CA">
              <w:rPr>
                <w:rFonts w:hint="eastAsia"/>
              </w:rPr>
              <w:t>专用测试库中执行自动化测试，目标通过率为</w:t>
            </w:r>
            <w:r w:rsidRPr="00F459CA">
              <w:rPr>
                <w:rFonts w:hint="eastAsia"/>
              </w:rPr>
              <w:t xml:space="preserve"> 100%</w:t>
            </w:r>
            <w:r w:rsidRPr="00F459CA">
              <w:rPr>
                <w:rFonts w:hint="eastAsia"/>
              </w:rPr>
              <w:t>，严重缺陷必须清零。</w:t>
            </w:r>
          </w:p>
        </w:tc>
      </w:tr>
      <w:tr w:rsidR="009D6042" w:rsidRPr="00F459CA" w14:paraId="30164E9C" w14:textId="77777777">
        <w:tc>
          <w:tcPr>
            <w:tcW w:w="43.60pt" w:type="dxa"/>
            <w:shd w:val="clear" w:color="auto" w:fill="F7F9FA"/>
          </w:tcPr>
          <w:p w14:paraId="67B0E4C5" w14:textId="77777777" w:rsidR="009D6042" w:rsidRPr="00F459CA" w:rsidRDefault="009D6042">
            <w:r w:rsidRPr="00F459CA">
              <w:t>NFR-08</w:t>
            </w:r>
          </w:p>
        </w:tc>
        <w:tc>
          <w:tcPr>
            <w:tcW w:w="11.0%" w:type="pct"/>
            <w:shd w:val="clear" w:color="auto" w:fill="F7F9FA"/>
          </w:tcPr>
          <w:p w14:paraId="084536C8" w14:textId="77777777" w:rsidR="009D6042" w:rsidRPr="00F459CA" w:rsidRDefault="009D6042">
            <w:r w:rsidRPr="00F459CA">
              <w:t>兼容性</w:t>
            </w:r>
          </w:p>
        </w:tc>
        <w:tc>
          <w:tcPr>
            <w:tcW w:w="78.0%" w:type="pct"/>
            <w:shd w:val="clear" w:color="auto" w:fill="F7F9FA"/>
          </w:tcPr>
          <w:p w14:paraId="625348A2" w14:textId="77777777" w:rsidR="009D6042" w:rsidRPr="00F459CA" w:rsidRDefault="00CA141A">
            <w:r w:rsidRPr="00F459CA">
              <w:rPr>
                <w:rFonts w:hint="eastAsia"/>
              </w:rPr>
              <w:t>支持</w:t>
            </w:r>
            <w:r w:rsidRPr="00F459CA">
              <w:rPr>
                <w:rFonts w:hint="eastAsia"/>
              </w:rPr>
              <w:t xml:space="preserve"> Windows 10/11</w:t>
            </w:r>
            <w:r w:rsidRPr="00F459CA">
              <w:rPr>
                <w:rFonts w:hint="eastAsia"/>
              </w:rPr>
              <w:t>、</w:t>
            </w:r>
            <w:r w:rsidRPr="00F459CA">
              <w:rPr>
                <w:rFonts w:hint="eastAsia"/>
              </w:rPr>
              <w:t xml:space="preserve">JDK 21 </w:t>
            </w:r>
            <w:r w:rsidRPr="00F459CA">
              <w:rPr>
                <w:rFonts w:hint="eastAsia"/>
              </w:rPr>
              <w:t>和</w:t>
            </w:r>
            <w:r w:rsidRPr="00F459CA">
              <w:rPr>
                <w:rFonts w:hint="eastAsia"/>
              </w:rPr>
              <w:t xml:space="preserve"> MySQL 8.4</w:t>
            </w:r>
            <w:r w:rsidRPr="00F459CA">
              <w:rPr>
                <w:rFonts w:hint="eastAsia"/>
              </w:rPr>
              <w:t>；数据库仅使用</w:t>
            </w:r>
            <w:r w:rsidRPr="00F459CA">
              <w:rPr>
                <w:rFonts w:hint="eastAsia"/>
              </w:rPr>
              <w:t xml:space="preserve"> MySQL</w:t>
            </w:r>
            <w:r w:rsidRPr="00F459CA">
              <w:rPr>
                <w:rFonts w:hint="eastAsia"/>
              </w:rPr>
              <w:t>。</w:t>
            </w:r>
          </w:p>
        </w:tc>
      </w:tr>
      <w:tr w:rsidR="009D6042" w:rsidRPr="00F459CA" w14:paraId="6C07545A" w14:textId="77777777">
        <w:tc>
          <w:tcPr>
            <w:tcW w:w="43.60pt" w:type="dxa"/>
            <w:shd w:val="clear" w:color="auto" w:fill="FFFFFF"/>
          </w:tcPr>
          <w:p w14:paraId="62D295C1" w14:textId="77777777" w:rsidR="009D6042" w:rsidRPr="00F459CA" w:rsidRDefault="009D6042">
            <w:r w:rsidRPr="00F459CA">
              <w:t>NFR-09</w:t>
            </w:r>
          </w:p>
        </w:tc>
        <w:tc>
          <w:tcPr>
            <w:tcW w:w="11.0%" w:type="pct"/>
            <w:shd w:val="clear" w:color="auto" w:fill="FFFFFF"/>
          </w:tcPr>
          <w:p w14:paraId="43C7FA35" w14:textId="77777777" w:rsidR="009D6042" w:rsidRPr="00F459CA" w:rsidRDefault="009D6042">
            <w:r w:rsidRPr="00F459CA">
              <w:t>可维护性</w:t>
            </w:r>
          </w:p>
        </w:tc>
        <w:tc>
          <w:tcPr>
            <w:tcW w:w="78.0%" w:type="pct"/>
            <w:shd w:val="clear" w:color="auto" w:fill="FFFFFF"/>
          </w:tcPr>
          <w:p w14:paraId="69D6AF13" w14:textId="77777777" w:rsidR="009D6042" w:rsidRPr="00F459CA" w:rsidRDefault="009D6042">
            <w:r w:rsidRPr="00F459CA">
              <w:t>表示层、服务层、数据访问层禁止反向依赖；</w:t>
            </w:r>
            <w:r w:rsidRPr="00F459CA">
              <w:t xml:space="preserve">SQL </w:t>
            </w:r>
            <w:r w:rsidRPr="00F459CA">
              <w:t>使用预编译参数</w:t>
            </w:r>
          </w:p>
        </w:tc>
      </w:tr>
      <w:tr w:rsidR="009D6042" w:rsidRPr="00F459CA" w14:paraId="20E10788" w14:textId="77777777">
        <w:tc>
          <w:tcPr>
            <w:tcW w:w="43.60pt" w:type="dxa"/>
            <w:shd w:val="clear" w:color="auto" w:fill="F7F9FA"/>
          </w:tcPr>
          <w:p w14:paraId="703BE279" w14:textId="77777777" w:rsidR="009D6042" w:rsidRPr="00F459CA" w:rsidRDefault="009D6042">
            <w:r w:rsidRPr="00F459CA">
              <w:t>NFR-10</w:t>
            </w:r>
          </w:p>
        </w:tc>
        <w:tc>
          <w:tcPr>
            <w:tcW w:w="11.0%" w:type="pct"/>
            <w:shd w:val="clear" w:color="auto" w:fill="F7F9FA"/>
          </w:tcPr>
          <w:p w14:paraId="446C3DCF" w14:textId="77777777" w:rsidR="009D6042" w:rsidRPr="00F459CA" w:rsidRDefault="009D6042">
            <w:r w:rsidRPr="00F459CA">
              <w:t>可恢复性</w:t>
            </w:r>
          </w:p>
        </w:tc>
        <w:tc>
          <w:tcPr>
            <w:tcW w:w="78.0%" w:type="pct"/>
            <w:shd w:val="clear" w:color="auto" w:fill="F7F9FA"/>
          </w:tcPr>
          <w:p w14:paraId="078BFFCD" w14:textId="77777777" w:rsidR="009D6042" w:rsidRPr="00F459CA" w:rsidRDefault="009D6042">
            <w:r w:rsidRPr="00F459CA">
              <w:t xml:space="preserve">MySQL </w:t>
            </w:r>
            <w:r w:rsidRPr="00F459CA">
              <w:t>部署环境每天至少备份</w:t>
            </w:r>
            <w:r w:rsidRPr="00F459CA">
              <w:t xml:space="preserve"> 1 </w:t>
            </w:r>
            <w:r w:rsidRPr="00F459CA">
              <w:t>次，目标恢复点</w:t>
            </w:r>
            <w:r w:rsidRPr="00F459CA">
              <w:t xml:space="preserve"> RPO ≤ 24 </w:t>
            </w:r>
            <w:r w:rsidRPr="00F459CA">
              <w:t>小时</w:t>
            </w:r>
          </w:p>
        </w:tc>
      </w:tr>
    </w:tbl>
    <w:p w14:paraId="73EABEC0" w14:textId="77777777" w:rsidR="009D6042" w:rsidRPr="0065222D" w:rsidRDefault="009D6042" w:rsidP="0065222D">
      <w:pPr>
        <w:pStyle w:val="1"/>
      </w:pPr>
      <w:bookmarkStart w:id="17" w:name="_Toc235108427"/>
      <w:r w:rsidRPr="0065222D">
        <w:rPr>
          <w:rFonts w:hint="eastAsia"/>
        </w:rPr>
        <w:t>6</w:t>
      </w:r>
      <w:r w:rsidRPr="0065222D">
        <w:rPr>
          <w:rFonts w:hint="eastAsia"/>
        </w:rPr>
        <w:t>．运行需求</w:t>
      </w:r>
      <w:bookmarkEnd w:id="17"/>
    </w:p>
    <w:p w14:paraId="0FA4BD7F" w14:textId="489D882A" w:rsidR="009D6042" w:rsidRPr="0065222D" w:rsidRDefault="0065222D" w:rsidP="0065222D">
      <w:pPr>
        <w:pStyle w:val="2"/>
      </w:pPr>
      <w:bookmarkStart w:id="18" w:name="_Toc235108428"/>
      <w:r w:rsidRPr="0065222D">
        <w:rPr>
          <w:rFonts w:hint="eastAsia"/>
        </w:rPr>
        <w:t xml:space="preserve">6.1 </w:t>
      </w:r>
      <w:r w:rsidRPr="0065222D">
        <w:rPr>
          <w:rFonts w:hint="eastAsia"/>
        </w:rPr>
        <w:t>用户界面</w:t>
      </w:r>
      <w:bookmarkEnd w:id="18"/>
    </w:p>
    <w:p w14:paraId="3E065A6C" w14:textId="77777777" w:rsidR="009D6042" w:rsidRPr="00F459CA" w:rsidRDefault="00CA141A">
      <w:r w:rsidRPr="00F459CA">
        <w:rPr>
          <w:rFonts w:hint="eastAsia"/>
        </w:rPr>
        <w:t>1</w:t>
      </w:r>
      <w:r w:rsidRPr="00F459CA">
        <w:rPr>
          <w:rFonts w:hint="eastAsia"/>
        </w:rPr>
        <w:t>、系统使用</w:t>
      </w:r>
      <w:r w:rsidRPr="00F459CA">
        <w:rPr>
          <w:rFonts w:hint="eastAsia"/>
        </w:rPr>
        <w:t xml:space="preserve"> Java Swing </w:t>
      </w:r>
      <w:r w:rsidRPr="00F459CA">
        <w:rPr>
          <w:rFonts w:hint="eastAsia"/>
        </w:rPr>
        <w:t>图形界面，菜单名称与实际业务一致。</w:t>
      </w:r>
      <w:r w:rsidRPr="00F459CA">
        <w:rPr>
          <w:rFonts w:hint="eastAsia"/>
        </w:rPr>
        <w:br/>
        <w:t>2</w:t>
      </w:r>
      <w:r w:rsidRPr="00F459CA">
        <w:rPr>
          <w:rFonts w:hint="eastAsia"/>
        </w:rPr>
        <w:t>、登录页包含用户名、密码输入框和登录按钮。</w:t>
      </w:r>
      <w:r w:rsidRPr="00F459CA">
        <w:rPr>
          <w:rFonts w:hint="eastAsia"/>
        </w:rPr>
        <w:br/>
        <w:t>3</w:t>
      </w:r>
      <w:r w:rsidRPr="00F459CA">
        <w:rPr>
          <w:rFonts w:hint="eastAsia"/>
        </w:rPr>
        <w:t>、主窗口按用户角色显示图书、借阅、预约、读者及统计等模块。</w:t>
      </w:r>
      <w:r w:rsidRPr="00F459CA">
        <w:rPr>
          <w:rFonts w:hint="eastAsia"/>
        </w:rPr>
        <w:br/>
        <w:t>4</w:t>
      </w:r>
      <w:r w:rsidRPr="00F459CA">
        <w:rPr>
          <w:rFonts w:hint="eastAsia"/>
        </w:rPr>
        <w:t>、业务数据以表格显示，常用操作放在表格上方。</w:t>
      </w:r>
      <w:r w:rsidRPr="00F459CA">
        <w:rPr>
          <w:rFonts w:hint="eastAsia"/>
        </w:rPr>
        <w:br/>
        <w:t>5</w:t>
      </w:r>
      <w:r w:rsidRPr="00F459CA">
        <w:rPr>
          <w:rFonts w:hint="eastAsia"/>
        </w:rPr>
        <w:t>、操作成功或失败都给出明确提示，输入错误不会导致程序退出。</w:t>
      </w:r>
    </w:p>
    <w:p w14:paraId="14C7BE4C" w14:textId="10673798" w:rsidR="009D6042" w:rsidRPr="0065222D" w:rsidRDefault="0065222D" w:rsidP="0065222D">
      <w:pPr>
        <w:pStyle w:val="2"/>
      </w:pPr>
      <w:bookmarkStart w:id="19" w:name="_Toc235108429"/>
      <w:r w:rsidRPr="0065222D">
        <w:rPr>
          <w:rFonts w:hint="eastAsia"/>
        </w:rPr>
        <w:t xml:space="preserve">6.2 </w:t>
      </w:r>
      <w:r w:rsidRPr="0065222D">
        <w:rPr>
          <w:rFonts w:hint="eastAsia"/>
        </w:rPr>
        <w:t>软件接口</w:t>
      </w:r>
      <w:bookmarkEnd w:id="19"/>
    </w:p>
    <w:p w14:paraId="4DDC3403" w14:textId="77777777" w:rsidR="009D6042" w:rsidRPr="00F459CA" w:rsidRDefault="00CA141A">
      <w:r w:rsidRPr="00F459CA">
        <w:rPr>
          <w:rFonts w:hint="eastAsia"/>
        </w:rPr>
        <w:t>1</w:t>
      </w:r>
      <w:r w:rsidRPr="00F459CA">
        <w:rPr>
          <w:rFonts w:hint="eastAsia"/>
        </w:rPr>
        <w:t>、客户端支持</w:t>
      </w:r>
      <w:r w:rsidRPr="00F459CA">
        <w:rPr>
          <w:rFonts w:hint="eastAsia"/>
        </w:rPr>
        <w:t xml:space="preserve"> Windows 10/11</w:t>
      </w:r>
      <w:r w:rsidRPr="00F459CA">
        <w:rPr>
          <w:rFonts w:hint="eastAsia"/>
        </w:rPr>
        <w:t>，其他桌面系统需安装兼容的</w:t>
      </w:r>
      <w:r w:rsidRPr="00F459CA">
        <w:rPr>
          <w:rFonts w:hint="eastAsia"/>
        </w:rPr>
        <w:t xml:space="preserve"> Java 21 </w:t>
      </w:r>
      <w:r w:rsidRPr="00F459CA">
        <w:rPr>
          <w:rFonts w:hint="eastAsia"/>
        </w:rPr>
        <w:t>运行环境。</w:t>
      </w:r>
      <w:r w:rsidRPr="00F459CA">
        <w:rPr>
          <w:rFonts w:hint="eastAsia"/>
        </w:rPr>
        <w:br/>
        <w:t>2</w:t>
      </w:r>
      <w:r w:rsidRPr="00F459CA">
        <w:rPr>
          <w:rFonts w:hint="eastAsia"/>
        </w:rPr>
        <w:t>、程序使用</w:t>
      </w:r>
      <w:r w:rsidRPr="00F459CA">
        <w:rPr>
          <w:rFonts w:hint="eastAsia"/>
        </w:rPr>
        <w:t xml:space="preserve"> JDK 21 </w:t>
      </w:r>
      <w:r w:rsidRPr="00F459CA">
        <w:rPr>
          <w:rFonts w:hint="eastAsia"/>
        </w:rPr>
        <w:t>运行。</w:t>
      </w:r>
      <w:r w:rsidRPr="00F459CA">
        <w:rPr>
          <w:rFonts w:hint="eastAsia"/>
        </w:rPr>
        <w:br/>
        <w:t>3</w:t>
      </w:r>
      <w:r w:rsidRPr="00F459CA">
        <w:rPr>
          <w:rFonts w:hint="eastAsia"/>
        </w:rPr>
        <w:t>、数据库通过</w:t>
      </w:r>
      <w:r w:rsidRPr="00F459CA">
        <w:rPr>
          <w:rFonts w:hint="eastAsia"/>
        </w:rPr>
        <w:t xml:space="preserve"> JDBC </w:t>
      </w:r>
      <w:r w:rsidRPr="00F459CA">
        <w:rPr>
          <w:rFonts w:hint="eastAsia"/>
        </w:rPr>
        <w:t>连接</w:t>
      </w:r>
      <w:r w:rsidRPr="00F459CA">
        <w:rPr>
          <w:rFonts w:hint="eastAsia"/>
        </w:rPr>
        <w:t xml:space="preserve"> MySQL</w:t>
      </w:r>
      <w:r w:rsidRPr="00F459CA">
        <w:rPr>
          <w:rFonts w:hint="eastAsia"/>
        </w:rPr>
        <w:t>。</w:t>
      </w:r>
      <w:r w:rsidRPr="00F459CA">
        <w:rPr>
          <w:rFonts w:hint="eastAsia"/>
        </w:rPr>
        <w:br/>
        <w:t>4</w:t>
      </w:r>
      <w:r w:rsidRPr="00F459CA">
        <w:rPr>
          <w:rFonts w:hint="eastAsia"/>
        </w:rPr>
        <w:t>、连接地址、用户名和密码可在配置文件中设置，也可由环境变量覆盖。</w:t>
      </w:r>
      <w:r w:rsidRPr="00F459CA">
        <w:rPr>
          <w:rFonts w:hint="eastAsia"/>
        </w:rPr>
        <w:br/>
        <w:t>5</w:t>
      </w:r>
      <w:r w:rsidRPr="00F459CA">
        <w:rPr>
          <w:rFonts w:hint="eastAsia"/>
        </w:rPr>
        <w:t>、项目使用</w:t>
      </w:r>
      <w:r w:rsidRPr="00F459CA">
        <w:rPr>
          <w:rFonts w:hint="eastAsia"/>
        </w:rPr>
        <w:t xml:space="preserve"> Maven </w:t>
      </w:r>
      <w:r w:rsidRPr="00F459CA">
        <w:rPr>
          <w:rFonts w:hint="eastAsia"/>
        </w:rPr>
        <w:t>管理依赖并打包可执行</w:t>
      </w:r>
      <w:r w:rsidRPr="00F459CA">
        <w:rPr>
          <w:rFonts w:hint="eastAsia"/>
        </w:rPr>
        <w:t xml:space="preserve"> JAR</w:t>
      </w:r>
      <w:r w:rsidRPr="00F459CA">
        <w:rPr>
          <w:rFonts w:hint="eastAsia"/>
        </w:rPr>
        <w:t>。</w:t>
      </w:r>
    </w:p>
    <w:p w14:paraId="13C43F18" w14:textId="5B91FF64" w:rsidR="009D6042" w:rsidRPr="0065222D" w:rsidRDefault="0065222D" w:rsidP="0065222D">
      <w:pPr>
        <w:pStyle w:val="2"/>
      </w:pPr>
      <w:bookmarkStart w:id="20" w:name="_Toc235108430"/>
      <w:r w:rsidRPr="0065222D">
        <w:rPr>
          <w:rFonts w:hint="eastAsia"/>
        </w:rPr>
        <w:t xml:space="preserve">6.3 </w:t>
      </w:r>
      <w:r w:rsidRPr="0065222D">
        <w:rPr>
          <w:rFonts w:hint="eastAsia"/>
        </w:rPr>
        <w:t>故障处理</w:t>
      </w:r>
      <w:bookmarkEnd w:id="20"/>
    </w:p>
    <w:p w14:paraId="6AB533B0" w14:textId="77777777" w:rsidR="009D6042" w:rsidRPr="00F459CA" w:rsidRDefault="00CA141A">
      <w:r w:rsidRPr="00F459CA">
        <w:rPr>
          <w:rFonts w:hint="eastAsia"/>
        </w:rPr>
        <w:t>1</w:t>
      </w:r>
      <w:r w:rsidRPr="00F459CA">
        <w:rPr>
          <w:rFonts w:hint="eastAsia"/>
        </w:rPr>
        <w:t>、登录失败时提示用户名或密码错误，不说明具体是哪一项错误。</w:t>
      </w:r>
      <w:r w:rsidRPr="00F459CA">
        <w:rPr>
          <w:rFonts w:hint="eastAsia"/>
        </w:rPr>
        <w:br/>
        <w:t>2</w:t>
      </w:r>
      <w:r w:rsidRPr="00F459CA">
        <w:rPr>
          <w:rFonts w:hint="eastAsia"/>
        </w:rPr>
        <w:t>、</w:t>
      </w:r>
      <w:r w:rsidRPr="00F459CA">
        <w:rPr>
          <w:rFonts w:hint="eastAsia"/>
        </w:rPr>
        <w:t xml:space="preserve">MySQL </w:t>
      </w:r>
      <w:r w:rsidRPr="00F459CA">
        <w:rPr>
          <w:rFonts w:hint="eastAsia"/>
        </w:rPr>
        <w:t>连接中断时停止当前数据操作，并显示连接失败原因。</w:t>
      </w:r>
      <w:r w:rsidRPr="00F459CA">
        <w:rPr>
          <w:rFonts w:hint="eastAsia"/>
        </w:rPr>
        <w:br/>
        <w:t>3</w:t>
      </w:r>
      <w:r w:rsidRPr="00F459CA">
        <w:rPr>
          <w:rFonts w:hint="eastAsia"/>
        </w:rPr>
        <w:t>、空值、格式错误或重复数据由界面直接提示。</w:t>
      </w:r>
      <w:r w:rsidRPr="00F459CA">
        <w:rPr>
          <w:rFonts w:hint="eastAsia"/>
        </w:rPr>
        <w:br/>
        <w:t>4</w:t>
      </w:r>
      <w:r w:rsidRPr="00F459CA">
        <w:rPr>
          <w:rFonts w:hint="eastAsia"/>
        </w:rPr>
        <w:t>、借阅、归还和预约写入失败时回滚事务，不保留一半完成的数据。</w:t>
      </w:r>
      <w:r w:rsidRPr="00F459CA">
        <w:rPr>
          <w:rFonts w:hint="eastAsia"/>
        </w:rPr>
        <w:br/>
        <w:t>5</w:t>
      </w:r>
      <w:r w:rsidRPr="00F459CA">
        <w:rPr>
          <w:rFonts w:hint="eastAsia"/>
        </w:rPr>
        <w:t>、未处理异常写入日志，便于排查。</w:t>
      </w:r>
      <w:r w:rsidRPr="00F459CA">
        <w:rPr>
          <w:rFonts w:hint="eastAsia"/>
        </w:rPr>
        <w:br/>
        <w:t>6</w:t>
      </w:r>
      <w:r w:rsidRPr="00F459CA">
        <w:rPr>
          <w:rFonts w:hint="eastAsia"/>
        </w:rPr>
        <w:t>、数据库故障后按备份策略恢复数据。</w:t>
      </w:r>
    </w:p>
    <w:p w14:paraId="448CDB14" w14:textId="77777777" w:rsidR="009D6042" w:rsidRPr="00F459CA" w:rsidRDefault="009D6042"/>
    <w:p w14:paraId="6ABD5692" w14:textId="77777777" w:rsidR="009D6042" w:rsidRPr="00F459CA" w:rsidRDefault="009D6042"/>
    <w:sectPr w:rsidR="009D6042" w:rsidRPr="00F459CA">
      <w:headerReference w:type="default" r:id="rId7"/>
      <w:footerReference w:type="default" r:id="rId8"/>
      <w:pgSz w:w="595.30pt" w:h="841.90pt"/>
      <w:pgMar w:top="72pt" w:right="90pt" w:bottom="72pt" w:left="90pt" w:header="42.55pt" w:footer="49.60pt" w:gutter="0pt"/>
      <w:cols w:space="36pt"/>
      <w:docGrid w:type="lines" w:linePitch="312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541158D9" w14:textId="77777777" w:rsidR="001A31FD" w:rsidRDefault="001A31FD">
      <w:r>
        <w:separator/>
      </w:r>
    </w:p>
  </w:endnote>
  <w:endnote w:type="continuationSeparator" w:id="0">
    <w:p w14:paraId="3178F023" w14:textId="77777777" w:rsidR="001A31FD" w:rsidRDefault="001A3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characterSet="GBK"/>
    <w:family w:val="modern"/>
    <w:pitch w:val="fixed"/>
    <w:sig w:usb0="A00002EF" w:usb1="1A0F3863" w:usb2="00000030" w:usb3="00000000" w:csb0="0004001F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79BE433" w14:textId="77777777" w:rsidR="009D6042" w:rsidRDefault="009D6042">
    <w:pPr>
      <w:pStyle w:val="a6"/>
      <w:jc w:val="both"/>
    </w:pPr>
  </w:p>
  <w:p w14:paraId="528E3033" w14:textId="77777777" w:rsidR="009D6042" w:rsidRDefault="009D6042"/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709F1F23" w14:textId="77777777" w:rsidR="001A31FD" w:rsidRDefault="001A31FD">
      <w:r>
        <w:separator/>
      </w:r>
    </w:p>
  </w:footnote>
  <w:footnote w:type="continuationSeparator" w:id="0">
    <w:p w14:paraId="2B47839B" w14:textId="77777777" w:rsidR="001A31FD" w:rsidRDefault="001A31FD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2197636" w14:textId="77777777" w:rsidR="009D6042" w:rsidRDefault="009D6042">
    <w:pPr>
      <w:pStyle w:val="a7"/>
      <w:jc w:val="both"/>
    </w:pPr>
    <w:r>
      <w:rPr>
        <w:rFonts w:hint="eastAsia"/>
      </w:rPr>
      <w:t>需求规格说明书</w: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4ACCFAF2"/>
    <w:multiLevelType w:val="singleLevel"/>
    <w:tmpl w:val="4ACCFAF2"/>
    <w:lvl w:ilvl="0">
      <w:start w:val="1"/>
      <w:numFmt w:val="bullet"/>
      <w:pStyle w:val="a"/>
      <w:lvlText w:val=""/>
      <w:lvlJc w:val="start"/>
      <w:pPr>
        <w:tabs>
          <w:tab w:val="num" w:pos="18pt"/>
        </w:tabs>
        <w:ind w:start="18pt" w:hanging="18pt"/>
      </w:pPr>
      <w:rPr>
        <w:rFonts w:ascii="Wingdings" w:hAnsi="Wingdings" w:hint="default"/>
      </w:rPr>
    </w:lvl>
  </w:abstractNum>
  <w:num w:numId="1" w16cid:durableId="196176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%"/>
  <w:bordersDoNotSurroundHeader/>
  <w:bordersDoNotSurroundFooter/>
  <w:attachedTemplate r:id="rId1"/>
  <w:doNotTrackMoves/>
  <w:defaultTabStop w:val="21pt"/>
  <w:drawingGridVerticalSpacing w:val="7.80pt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3150"/>
    <w:rsid w:val="001A31FD"/>
    <w:rsid w:val="003756E8"/>
    <w:rsid w:val="0053187F"/>
    <w:rsid w:val="0065222D"/>
    <w:rsid w:val="006D5BD9"/>
    <w:rsid w:val="0093765D"/>
    <w:rsid w:val="00946F8D"/>
    <w:rsid w:val="009D6042"/>
    <w:rsid w:val="00A020A8"/>
    <w:rsid w:val="00A9326B"/>
    <w:rsid w:val="00CA141A"/>
    <w:rsid w:val="00CE5454"/>
    <w:rsid w:val="00E23150"/>
    <w:rsid w:val="00F459CA"/>
    <w:rsid w:val="09662785"/>
    <w:rsid w:val="0BB971DF"/>
    <w:rsid w:val="4077259B"/>
    <w:rsid w:val="548C301C"/>
    <w:rsid w:val="55F93865"/>
    <w:rsid w:val="714678F4"/>
    <w:rsid w:val="75336CB3"/>
    <w:rsid w:val="7899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5E9BF2E"/>
  <w15:chartTrackingRefBased/>
  <w15:docId w15:val="{3C318774-2800-4946-8CAA-BCBDADAA72B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0"/>
    <w:lsdException w:name="toc 4" w:semiHidden="1" w:uiPriority="0"/>
    <w:lsdException w:name="toc 5" w:semiHidden="1" w:uiPriority="0"/>
    <w:lsdException w:name="toc 6" w:semiHidden="1" w:uiPriority="0"/>
    <w:lsdException w:name="toc 7" w:semiHidden="1" w:uiPriority="0"/>
    <w:lsdException w:name="toc 8" w:semiHidden="1" w:uiPriority="0"/>
    <w:lsdException w:name="toc 9" w:semiHidden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qFormat/>
    <w:pPr>
      <w:keepNext/>
      <w:keepLines/>
      <w:spacing w:before="12pt" w:after="6pt"/>
      <w:jc w:val="start"/>
      <w:outlineLvl w:val="0"/>
    </w:pPr>
    <w:rPr>
      <w:rFonts w:ascii="Arial" w:eastAsia="黑体" w:hAnsi="Arial"/>
      <w:b/>
      <w:bCs/>
      <w:kern w:val="44"/>
      <w:sz w:val="32"/>
      <w:szCs w:val="44"/>
    </w:rPr>
  </w:style>
  <w:style w:type="paragraph" w:styleId="2">
    <w:name w:val="heading 2"/>
    <w:basedOn w:val="a0"/>
    <w:next w:val="a0"/>
    <w:qFormat/>
    <w:pPr>
      <w:keepNext/>
      <w:keepLines/>
      <w:spacing w:before="6pt" w:after="3pt"/>
      <w:jc w:val="start"/>
      <w:outlineLvl w:val="1"/>
    </w:pPr>
    <w:rPr>
      <w:rFonts w:ascii="Arial" w:eastAsia="黑体" w:hAnsi="Arial"/>
      <w:b/>
      <w:bCs/>
      <w:sz w:val="28"/>
      <w:szCs w:val="32"/>
    </w:rPr>
  </w:style>
  <w:style w:type="paragraph" w:styleId="3">
    <w:name w:val="heading 3"/>
    <w:basedOn w:val="a0"/>
    <w:next w:val="a0"/>
    <w:qFormat/>
    <w:pPr>
      <w:keepNext/>
      <w:keepLines/>
      <w:spacing w:before="13pt" w:after="13pt" w:line="20.80pt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uiPriority w:val="9"/>
    <w:qFormat/>
    <w:pPr>
      <w:spacing w:before="5pt" w:beforeAutospacing="1" w:after="5pt" w:afterAutospacing="1"/>
      <w:jc w:val="start"/>
      <w:outlineLvl w:val="3"/>
    </w:pPr>
    <w:rPr>
      <w:rFonts w:ascii="宋体" w:hAnsi="宋体" w:hint="eastAsia"/>
      <w:b/>
      <w:bCs/>
      <w:kern w:val="0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a0"/>
    <w:semiHidden/>
    <w:pPr>
      <w:ind w:startChars="1200" w:start="126pt"/>
    </w:pPr>
  </w:style>
  <w:style w:type="paragraph" w:styleId="a">
    <w:name w:val="List Bullet"/>
    <w:basedOn w:val="a0"/>
    <w:uiPriority w:val="99"/>
    <w:unhideWhenUsed/>
    <w:pPr>
      <w:numPr>
        <w:numId w:val="1"/>
      </w:numPr>
      <w:tabs>
        <w:tab w:val="start" w:pos="18pt"/>
      </w:tabs>
    </w:pPr>
  </w:style>
  <w:style w:type="paragraph" w:styleId="a4">
    <w:name w:val="Body Text"/>
    <w:basedOn w:val="a0"/>
    <w:semiHidden/>
    <w:rPr>
      <w:color w:val="FF0000"/>
    </w:rPr>
  </w:style>
  <w:style w:type="paragraph" w:styleId="a5">
    <w:name w:val="Body Text Indent"/>
    <w:basedOn w:val="a0"/>
    <w:semiHidden/>
    <w:pPr>
      <w:ind w:startChars="372" w:start="39.05pt" w:firstLineChars="200" w:firstLine="21pt"/>
    </w:pPr>
  </w:style>
  <w:style w:type="paragraph" w:styleId="TOC5">
    <w:name w:val="toc 5"/>
    <w:basedOn w:val="a0"/>
    <w:next w:val="a0"/>
    <w:semiHidden/>
    <w:pPr>
      <w:ind w:startChars="800" w:start="84pt"/>
    </w:pPr>
  </w:style>
  <w:style w:type="paragraph" w:styleId="TOC3">
    <w:name w:val="toc 3"/>
    <w:basedOn w:val="a0"/>
    <w:next w:val="a0"/>
    <w:semiHidden/>
    <w:pPr>
      <w:ind w:startChars="400" w:start="42pt"/>
    </w:pPr>
  </w:style>
  <w:style w:type="paragraph" w:styleId="TOC8">
    <w:name w:val="toc 8"/>
    <w:basedOn w:val="a0"/>
    <w:next w:val="a0"/>
    <w:semiHidden/>
    <w:pPr>
      <w:ind w:startChars="1400" w:start="147pt"/>
    </w:pPr>
  </w:style>
  <w:style w:type="paragraph" w:styleId="a6">
    <w:name w:val="footer"/>
    <w:basedOn w:val="a0"/>
    <w:semiHidden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paragraph" w:styleId="a7">
    <w:name w:val="header"/>
    <w:basedOn w:val="a0"/>
    <w:semiHidden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</w:style>
  <w:style w:type="paragraph" w:styleId="TOC4">
    <w:name w:val="toc 4"/>
    <w:basedOn w:val="a0"/>
    <w:next w:val="a0"/>
    <w:semiHidden/>
    <w:pPr>
      <w:ind w:startChars="600" w:start="63pt"/>
    </w:pPr>
  </w:style>
  <w:style w:type="paragraph" w:styleId="TOC6">
    <w:name w:val="toc 6"/>
    <w:basedOn w:val="a0"/>
    <w:next w:val="a0"/>
    <w:semiHidden/>
    <w:pPr>
      <w:ind w:startChars="1000" w:start="105pt"/>
    </w:pPr>
  </w:style>
  <w:style w:type="paragraph" w:styleId="TOC2">
    <w:name w:val="toc 2"/>
    <w:basedOn w:val="a0"/>
    <w:next w:val="a0"/>
    <w:uiPriority w:val="39"/>
    <w:pPr>
      <w:ind w:startChars="200" w:start="21pt"/>
    </w:pPr>
  </w:style>
  <w:style w:type="paragraph" w:styleId="TOC9">
    <w:name w:val="toc 9"/>
    <w:basedOn w:val="a0"/>
    <w:next w:val="a0"/>
    <w:semiHidden/>
    <w:pPr>
      <w:ind w:startChars="1600" w:start="168pt"/>
    </w:pPr>
  </w:style>
  <w:style w:type="paragraph" w:styleId="HTML">
    <w:name w:val="HTML Preformatted"/>
    <w:basedOn w:val="a0"/>
    <w:uiPriority w:val="99"/>
    <w:unhideWhenUsed/>
    <w:pPr>
      <w:tabs>
        <w:tab w:val="start" w:pos="45.80pt"/>
        <w:tab w:val="start" w:pos="91.60pt"/>
        <w:tab w:val="start" w:pos="137.40pt"/>
        <w:tab w:val="start" w:pos="183.20pt"/>
        <w:tab w:val="start" w:pos="229pt"/>
        <w:tab w:val="start" w:pos="274.80pt"/>
        <w:tab w:val="start" w:pos="320.60pt"/>
        <w:tab w:val="start" w:pos="366.40pt"/>
        <w:tab w:val="start" w:pos="412.20pt"/>
        <w:tab w:val="start" w:pos="458pt"/>
        <w:tab w:val="start" w:pos="503.80pt"/>
        <w:tab w:val="start" w:pos="549.60pt"/>
        <w:tab w:val="start" w:pos="595.40pt"/>
        <w:tab w:val="start" w:pos="641.20pt"/>
        <w:tab w:val="start" w:pos="687pt"/>
        <w:tab w:val="start" w:pos="732.80pt"/>
      </w:tabs>
      <w:jc w:val="start"/>
    </w:pPr>
    <w:rPr>
      <w:rFonts w:ascii="宋体" w:hAnsi="宋体" w:hint="eastAsia"/>
      <w:kern w:val="0"/>
      <w:sz w:val="24"/>
    </w:rPr>
  </w:style>
  <w:style w:type="paragraph" w:styleId="a8">
    <w:name w:val="Normal (Web)"/>
    <w:basedOn w:val="a0"/>
    <w:uiPriority w:val="99"/>
    <w:unhideWhenUsed/>
    <w:pPr>
      <w:spacing w:before="5pt" w:beforeAutospacing="1" w:after="5pt" w:afterAutospacing="1"/>
      <w:jc w:val="start"/>
    </w:pPr>
    <w:rPr>
      <w:kern w:val="0"/>
      <w:sz w:val="24"/>
    </w:rPr>
  </w:style>
  <w:style w:type="table" w:styleId="a9">
    <w:name w:val="Table Grid"/>
    <w:basedOn w:val="a2"/>
    <w:uiPriority w:val="59"/>
    <w:qFormat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rPr>
      <w:color w:val="0000FF"/>
      <w:u w:val="single"/>
    </w:rPr>
  </w:style>
  <w:style w:type="character" w:styleId="HTML0">
    <w:name w:val="HTML Code"/>
    <w:uiPriority w:val="99"/>
    <w:unhideWhenUsed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ettings" Target="settings.xml"/><Relationship Id="rId7" Type="http://purl.oclc.org/ooxml/officeDocument/relationships/header" Target="header1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5" Type="http://purl.oclc.org/ooxml/officeDocument/relationships/footnotes" Target="footnotes.xml"/><Relationship Id="rId10" Type="http://purl.oclc.org/ooxml/officeDocument/relationships/theme" Target="theme/theme1.xml"/><Relationship Id="rId4" Type="http://purl.oclc.org/ooxml/officeDocument/relationships/webSettings" Target="webSettings.xml"/><Relationship Id="rId9" Type="http://purl.oclc.org/ooxml/officeDocument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purl.oclc.org/ooxml/officeDocument/relationships/attachedTemplate" Target="file:///C:\dwn\new\&#23454;&#35757;&#25991;&#26723;&#27169;&#26495;\1%20&#38656;&#27714;&#35268;&#26684;&#35828;&#26126;&#20070;.dot" TargetMode="Externa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1 需求规格说明书.dot</Template>
  <TotalTime>1</TotalTime>
  <Pages>2</Pages>
  <Words>792</Words>
  <Characters>4519</Characters>
  <Application>Microsoft Office Word</Application>
  <DocSecurity>0</DocSecurity>
  <Lines>37</Lines>
  <Paragraphs>10</Paragraphs>
  <ScaleCrop>false</ScaleCrop>
  <Manager/>
  <Company>北京北大天正科技发展有限公司</Company>
  <LinksUpToDate>false</LinksUpToDate>
  <CharactersWithSpaces>5301</CharactersWithSpaces>
  <SharedDoc>false</SharedDoc>
  <HLinks>
    <vt:vector size="126" baseType="variant">
      <vt:variant>
        <vt:i4>1572915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_Toc234927729</vt:lpwstr>
      </vt:variant>
      <vt:variant>
        <vt:i4>1572915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_Toc234927728</vt:lpwstr>
      </vt:variant>
      <vt:variant>
        <vt:i4>1572915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_Toc234927727</vt:lpwstr>
      </vt:variant>
      <vt:variant>
        <vt:i4>1572915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_Toc234927726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_Toc234927725</vt:lpwstr>
      </vt:variant>
      <vt:variant>
        <vt:i4>1572915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_Toc234927724</vt:lpwstr>
      </vt:variant>
      <vt:variant>
        <vt:i4>1572915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_Toc234927723</vt:lpwstr>
      </vt:variant>
      <vt:variant>
        <vt:i4>1572915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_Toc234927722</vt:lpwstr>
      </vt:variant>
      <vt:variant>
        <vt:i4>1572915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_Toc234927721</vt:lpwstr>
      </vt:variant>
      <vt:variant>
        <vt:i4>1572915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_Toc234927720</vt:lpwstr>
      </vt:variant>
      <vt:variant>
        <vt:i4>1769523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_Toc234927719</vt:lpwstr>
      </vt:variant>
      <vt:variant>
        <vt:i4>1769523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_Toc234927718</vt:lpwstr>
      </vt:variant>
      <vt:variant>
        <vt:i4>1769523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_Toc234927717</vt:lpwstr>
      </vt:variant>
      <vt:variant>
        <vt:i4>1769523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_Toc234927716</vt:lpwstr>
      </vt:variant>
      <vt:variant>
        <vt:i4>1769523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_Toc234927715</vt:lpwstr>
      </vt:variant>
      <vt:variant>
        <vt:i4>1769523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_Toc234927714</vt:lpwstr>
      </vt:variant>
      <vt:variant>
        <vt:i4>1769523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_Toc234927713</vt:lpwstr>
      </vt:variant>
      <vt:variant>
        <vt:i4>1769523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_Toc234927712</vt:lpwstr>
      </vt:variant>
      <vt:variant>
        <vt:i4>1769523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_Toc234927711</vt:lpwstr>
      </vt:variant>
      <vt:variant>
        <vt:i4>1769523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_Toc234927710</vt:lpwstr>
      </vt:variant>
      <vt:variant>
        <vt:i4>1703987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_Toc234927709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1-需求规格说明书</dc:title>
  <dc:subject/>
  <dc:creator>chn</dc:creator>
  <cp:keywords/>
  <dc:description/>
  <cp:lastModifiedBy>PPT Ender</cp:lastModifiedBy>
  <cp:revision>4</cp:revision>
  <cp:lastPrinted>2001-02-09T04:16:00Z</cp:lastPrinted>
  <dcterms:created xsi:type="dcterms:W3CDTF">2026-07-14T05:31:00Z</dcterms:created>
  <dcterms:modified xsi:type="dcterms:W3CDTF">2026-07-16T07:33:00Z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TemplateDocerSaveRecord">
    <vt:lpwstr>eyJoZGlkIjoiYzNhZjU0M2M2ZGIxMzc5ZjA2MDUxZDBlOGQzYjg4OGUiLCJ1c2VySWQiOiIxOTU2MjE2NjIifQ==</vt:lpwstr>
  </property>
  <property fmtid="{D5CDD505-2E9C-101B-9397-08002B2CF9AE}" pid="3" name="KSOProductBuildVer">
    <vt:lpwstr>2052-12.1.0.20305</vt:lpwstr>
  </property>
  <property fmtid="{D5CDD505-2E9C-101B-9397-08002B2CF9AE}" pid="4" name="ICV">
    <vt:lpwstr>85B7AA50566644659A14C188105A0E2A_12</vt:lpwstr>
  </property>
</Properties>
</file>