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0CC3" w14:textId="77777777" w:rsidR="008769E6" w:rsidRDefault="00B55B27" w:rsidP="0085217E">
      <w:pPr>
        <w:spacing w:after="360"/>
        <w:jc w:val="center"/>
        <w:rPr>
          <w:sz w:val="52"/>
        </w:rPr>
      </w:pPr>
      <w:r w:rsidRPr="0085217E">
        <w:rPr>
          <w:rFonts w:ascii="Arial" w:eastAsia="黑体" w:hAnsi="Arial" w:hint="eastAsia"/>
          <w:b/>
          <w:sz w:val="44"/>
        </w:rPr>
        <w:t>概要设计说明书</w:t>
      </w:r>
    </w:p>
    <w:p w14:paraId="78786ADB" w14:textId="77777777" w:rsidR="008769E6" w:rsidRDefault="008769E6">
      <w:pPr>
        <w:rPr>
          <w:sz w:val="52"/>
        </w:rPr>
      </w:pPr>
    </w:p>
    <w:p w14:paraId="289E254B" w14:textId="3A43E162" w:rsidR="0085217E" w:rsidRDefault="00B55B27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35108431" w:history="1">
        <w:r w:rsidR="0085217E" w:rsidRPr="005A5920">
          <w:rPr>
            <w:rStyle w:val="a8"/>
            <w:noProof/>
          </w:rPr>
          <w:t>1</w:t>
        </w:r>
        <w:r w:rsidR="0085217E" w:rsidRPr="005A5920">
          <w:rPr>
            <w:rStyle w:val="a8"/>
            <w:noProof/>
          </w:rPr>
          <w:t>．引言</w:t>
        </w:r>
        <w:r w:rsidR="0085217E">
          <w:rPr>
            <w:rFonts w:hint="eastAsia"/>
            <w:noProof/>
            <w:webHidden/>
          </w:rPr>
          <w:tab/>
        </w:r>
        <w:r w:rsidR="0085217E">
          <w:rPr>
            <w:rFonts w:hint="eastAsia"/>
            <w:noProof/>
            <w:webHidden/>
          </w:rPr>
          <w:fldChar w:fldCharType="begin"/>
        </w:r>
        <w:r w:rsidR="0085217E">
          <w:rPr>
            <w:rFonts w:hint="eastAsia"/>
            <w:noProof/>
            <w:webHidden/>
          </w:rPr>
          <w:instrText xml:space="preserve"> </w:instrText>
        </w:r>
        <w:r w:rsidR="0085217E">
          <w:rPr>
            <w:noProof/>
            <w:webHidden/>
          </w:rPr>
          <w:instrText>PAGEREF _Toc235108431 \h</w:instrText>
        </w:r>
        <w:r w:rsidR="0085217E">
          <w:rPr>
            <w:rFonts w:hint="eastAsia"/>
            <w:noProof/>
            <w:webHidden/>
          </w:rPr>
          <w:instrText xml:space="preserve"> </w:instrText>
        </w:r>
        <w:r w:rsidR="0085217E">
          <w:rPr>
            <w:rFonts w:hint="eastAsia"/>
            <w:noProof/>
            <w:webHidden/>
          </w:rPr>
        </w:r>
        <w:r w:rsidR="0085217E">
          <w:rPr>
            <w:rFonts w:hint="eastAsia"/>
            <w:noProof/>
            <w:webHidden/>
          </w:rPr>
          <w:fldChar w:fldCharType="separate"/>
        </w:r>
        <w:r w:rsidR="0085217E">
          <w:rPr>
            <w:noProof/>
            <w:webHidden/>
          </w:rPr>
          <w:t>1</w:t>
        </w:r>
        <w:r w:rsidR="0085217E">
          <w:rPr>
            <w:rFonts w:hint="eastAsia"/>
            <w:noProof/>
            <w:webHidden/>
          </w:rPr>
          <w:fldChar w:fldCharType="end"/>
        </w:r>
      </w:hyperlink>
    </w:p>
    <w:p w14:paraId="56097640" w14:textId="464A69CF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2" w:history="1">
        <w:r w:rsidRPr="005A5920">
          <w:rPr>
            <w:rStyle w:val="a8"/>
            <w:noProof/>
          </w:rPr>
          <w:t xml:space="preserve">1.1 </w:t>
        </w:r>
        <w:r w:rsidRPr="005A5920">
          <w:rPr>
            <w:rStyle w:val="a8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A6472" w14:textId="737FCB82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3" w:history="1">
        <w:r w:rsidRPr="005A5920">
          <w:rPr>
            <w:rStyle w:val="a8"/>
            <w:noProof/>
          </w:rPr>
          <w:t xml:space="preserve">1.2 </w:t>
        </w:r>
        <w:r w:rsidRPr="005A5920">
          <w:rPr>
            <w:rStyle w:val="a8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C322B" w14:textId="46361623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4" w:history="1">
        <w:r w:rsidRPr="005A5920">
          <w:rPr>
            <w:rStyle w:val="a8"/>
            <w:noProof/>
          </w:rPr>
          <w:t xml:space="preserve">1.3 </w:t>
        </w:r>
        <w:r w:rsidRPr="005A5920">
          <w:rPr>
            <w:rStyle w:val="a8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D83C6" w14:textId="1A3EE8A6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5" w:history="1">
        <w:r w:rsidRPr="005A5920">
          <w:rPr>
            <w:rStyle w:val="a8"/>
            <w:noProof/>
          </w:rPr>
          <w:t>2</w:t>
        </w:r>
        <w:r w:rsidRPr="005A5920">
          <w:rPr>
            <w:rStyle w:val="a8"/>
            <w:noProof/>
          </w:rPr>
          <w:t>．任务概述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1508D7" w14:textId="2F72034A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6" w:history="1">
        <w:r w:rsidRPr="005A5920">
          <w:rPr>
            <w:rStyle w:val="a8"/>
            <w:noProof/>
          </w:rPr>
          <w:t xml:space="preserve">2.1 </w:t>
        </w:r>
        <w:r w:rsidRPr="005A5920">
          <w:rPr>
            <w:rStyle w:val="a8"/>
            <w:noProof/>
          </w:rPr>
          <w:t>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00E5A3" w14:textId="25F786C4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7" w:history="1">
        <w:r w:rsidRPr="005A5920">
          <w:rPr>
            <w:rStyle w:val="a8"/>
            <w:noProof/>
          </w:rPr>
          <w:t xml:space="preserve">2.2 </w:t>
        </w:r>
        <w:r w:rsidRPr="005A5920">
          <w:rPr>
            <w:rStyle w:val="a8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68DA3" w14:textId="42CB7D91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8" w:history="1">
        <w:r w:rsidRPr="005A5920">
          <w:rPr>
            <w:rStyle w:val="a8"/>
            <w:noProof/>
          </w:rPr>
          <w:t xml:space="preserve">2.3 </w:t>
        </w:r>
        <w:r w:rsidRPr="005A5920">
          <w:rPr>
            <w:rStyle w:val="a8"/>
            <w:noProof/>
          </w:rPr>
          <w:t>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245D84" w14:textId="0A9F2CA5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39" w:history="1">
        <w:r w:rsidRPr="005A5920">
          <w:rPr>
            <w:rStyle w:val="a8"/>
            <w:noProof/>
          </w:rPr>
          <w:t>3</w:t>
        </w:r>
        <w:r w:rsidRPr="005A5920">
          <w:rPr>
            <w:rStyle w:val="a8"/>
            <w:noProof/>
          </w:rPr>
          <w:t>．系统架构设计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244660" w14:textId="32C691A6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0" w:history="1">
        <w:r w:rsidRPr="005A5920">
          <w:rPr>
            <w:rStyle w:val="a8"/>
            <w:noProof/>
          </w:rPr>
          <w:t xml:space="preserve">3.1 </w:t>
        </w:r>
        <w:r w:rsidRPr="005A5920">
          <w:rPr>
            <w:rStyle w:val="a8"/>
            <w:noProof/>
          </w:rPr>
          <w:t>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CBE45" w14:textId="3780064E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1" w:history="1">
        <w:r w:rsidRPr="005A5920">
          <w:rPr>
            <w:rStyle w:val="a8"/>
            <w:noProof/>
          </w:rPr>
          <w:t xml:space="preserve">3.2 </w:t>
        </w:r>
        <w:r w:rsidRPr="005A5920">
          <w:rPr>
            <w:rStyle w:val="a8"/>
            <w:noProof/>
          </w:rPr>
          <w:t>部署位置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C3E66" w14:textId="26758A2A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2" w:history="1">
        <w:r w:rsidRPr="005A5920">
          <w:rPr>
            <w:rStyle w:val="a8"/>
            <w:noProof/>
          </w:rPr>
          <w:t>4</w:t>
        </w:r>
        <w:r w:rsidRPr="005A5920">
          <w:rPr>
            <w:rStyle w:val="a8"/>
            <w:noProof/>
          </w:rPr>
          <w:t>．模块设计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2A706" w14:textId="33EE46F3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3" w:history="1">
        <w:r w:rsidRPr="005A5920">
          <w:rPr>
            <w:rStyle w:val="a8"/>
            <w:noProof/>
          </w:rPr>
          <w:t xml:space="preserve">4.1 </w:t>
        </w:r>
        <w:r w:rsidRPr="005A5920">
          <w:rPr>
            <w:rStyle w:val="a8"/>
            <w:noProof/>
          </w:rPr>
          <w:t>模块调用关系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8E4E18" w14:textId="350E835E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4" w:history="1">
        <w:r w:rsidRPr="005A5920">
          <w:rPr>
            <w:rStyle w:val="a8"/>
            <w:noProof/>
          </w:rPr>
          <w:t>5</w:t>
        </w:r>
        <w:r w:rsidRPr="005A5920">
          <w:rPr>
            <w:rStyle w:val="a8"/>
            <w:noProof/>
          </w:rPr>
          <w:t>．数据库设计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6E269" w14:textId="0B80D867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5" w:history="1">
        <w:r w:rsidRPr="005A5920">
          <w:rPr>
            <w:rStyle w:val="a8"/>
            <w:noProof/>
          </w:rPr>
          <w:t xml:space="preserve">5.1 </w:t>
        </w:r>
        <w:r w:rsidRPr="005A5920">
          <w:rPr>
            <w:rStyle w:val="a8"/>
            <w:noProof/>
          </w:rPr>
          <w:t>主要数据表及关键字段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89B02" w14:textId="705D1D23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6" w:history="1">
        <w:r w:rsidRPr="005A5920">
          <w:rPr>
            <w:rStyle w:val="a8"/>
            <w:noProof/>
          </w:rPr>
          <w:t>6</w:t>
        </w:r>
        <w:r w:rsidRPr="005A5920">
          <w:rPr>
            <w:rStyle w:val="a8"/>
            <w:noProof/>
          </w:rPr>
          <w:t>．接口设计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F4C6F" w14:textId="3FC01D2C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7" w:history="1">
        <w:r w:rsidRPr="005A5920">
          <w:rPr>
            <w:rStyle w:val="a8"/>
            <w:noProof/>
          </w:rPr>
          <w:t xml:space="preserve">6.1 </w:t>
        </w:r>
        <w:r w:rsidRPr="005A5920">
          <w:rPr>
            <w:rStyle w:val="a8"/>
            <w:noProof/>
          </w:rPr>
          <w:t>系统主要接口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3F45A" w14:textId="587936E3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8" w:history="1">
        <w:r w:rsidRPr="005A5920">
          <w:rPr>
            <w:rStyle w:val="a8"/>
            <w:noProof/>
          </w:rPr>
          <w:t xml:space="preserve">6.2 </w:t>
        </w:r>
        <w:r w:rsidRPr="005A5920">
          <w:rPr>
            <w:rStyle w:val="a8"/>
            <w:noProof/>
          </w:rPr>
          <w:t>通信方式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01D2BF" w14:textId="2E81297C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49" w:history="1">
        <w:r w:rsidRPr="005A5920">
          <w:rPr>
            <w:rStyle w:val="a8"/>
            <w:noProof/>
          </w:rPr>
          <w:t>7</w:t>
        </w:r>
        <w:r w:rsidRPr="005A5920">
          <w:rPr>
            <w:rStyle w:val="a8"/>
            <w:noProof/>
          </w:rPr>
          <w:t>．非功能设计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ED01D" w14:textId="112C9039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50" w:history="1">
        <w:r w:rsidRPr="005A5920">
          <w:rPr>
            <w:rStyle w:val="a8"/>
            <w:noProof/>
          </w:rPr>
          <w:t xml:space="preserve">7.1 </w:t>
        </w:r>
        <w:r w:rsidRPr="005A5920">
          <w:rPr>
            <w:rStyle w:val="a8"/>
            <w:noProof/>
          </w:rPr>
          <w:t>安全保密设计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2C393" w14:textId="6DB676F0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51" w:history="1">
        <w:r w:rsidRPr="005A5920">
          <w:rPr>
            <w:rStyle w:val="a8"/>
            <w:noProof/>
          </w:rPr>
          <w:t xml:space="preserve">7.2 </w:t>
        </w:r>
        <w:r w:rsidRPr="005A5920">
          <w:rPr>
            <w:rStyle w:val="a8"/>
            <w:noProof/>
          </w:rPr>
          <w:t>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95AC7A" w14:textId="2354F610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52" w:history="1">
        <w:r w:rsidRPr="005A5920">
          <w:rPr>
            <w:rStyle w:val="a8"/>
            <w:noProof/>
          </w:rPr>
          <w:t xml:space="preserve">7.3 </w:t>
        </w:r>
        <w:r w:rsidRPr="005A5920">
          <w:rPr>
            <w:rStyle w:val="a8"/>
            <w:noProof/>
          </w:rPr>
          <w:t>性能与一致性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6A87F" w14:textId="2E72057F" w:rsidR="0085217E" w:rsidRDefault="0085217E">
      <w:pPr>
        <w:pStyle w:val="TOC1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53" w:history="1">
        <w:r w:rsidRPr="005A5920">
          <w:rPr>
            <w:rStyle w:val="a8"/>
            <w:noProof/>
          </w:rPr>
          <w:t>8</w:t>
        </w:r>
        <w:r w:rsidRPr="005A5920">
          <w:rPr>
            <w:rStyle w:val="a8"/>
            <w:noProof/>
          </w:rPr>
          <w:t>．部署设计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7B0AB7" w14:textId="0F16AD02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54" w:history="1">
        <w:r w:rsidRPr="005A5920">
          <w:rPr>
            <w:rStyle w:val="a8"/>
            <w:noProof/>
          </w:rPr>
          <w:t xml:space="preserve">8.1 </w:t>
        </w:r>
        <w:r w:rsidRPr="005A5920">
          <w:rPr>
            <w:rStyle w:val="a8"/>
            <w:noProof/>
          </w:rPr>
          <w:t>环境准备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5714FA" w14:textId="0662D0EB" w:rsidR="0085217E" w:rsidRDefault="0085217E">
      <w:pPr>
        <w:pStyle w:val="TOC2"/>
        <w:tabs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35108455" w:history="1">
        <w:r w:rsidRPr="005A5920">
          <w:rPr>
            <w:rStyle w:val="a8"/>
            <w:noProof/>
          </w:rPr>
          <w:t xml:space="preserve">8.2 </w:t>
        </w:r>
        <w:r w:rsidRPr="005A5920">
          <w:rPr>
            <w:rStyle w:val="a8"/>
            <w:noProof/>
          </w:rPr>
          <w:t>启动流程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_Toc235108455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50754" w14:textId="70CC9674" w:rsidR="008769E6" w:rsidRDefault="00B55B27">
      <w:r>
        <w:fldChar w:fldCharType="end"/>
      </w:r>
    </w:p>
    <w:p w14:paraId="13D71210" w14:textId="77777777" w:rsidR="008769E6" w:rsidRDefault="008769E6"/>
    <w:p w14:paraId="3CDC9C8C" w14:textId="77777777" w:rsidR="008769E6" w:rsidRPr="0085217E" w:rsidRDefault="00B55B27" w:rsidP="0085217E">
      <w:pPr>
        <w:pStyle w:val="1"/>
      </w:pPr>
      <w:bookmarkStart w:id="0" w:name="_Toc235108431"/>
      <w:r w:rsidRPr="0085217E">
        <w:rPr>
          <w:rFonts w:hint="eastAsia"/>
        </w:rPr>
        <w:t>1</w:t>
      </w:r>
      <w:r w:rsidRPr="0085217E">
        <w:rPr>
          <w:rFonts w:hint="eastAsia"/>
        </w:rPr>
        <w:t>．引言</w:t>
      </w:r>
      <w:bookmarkEnd w:id="0"/>
    </w:p>
    <w:p w14:paraId="766E6B31" w14:textId="5B8A82CA" w:rsidR="008769E6" w:rsidRPr="0085217E" w:rsidRDefault="0085217E" w:rsidP="0085217E">
      <w:pPr>
        <w:pStyle w:val="2"/>
      </w:pPr>
      <w:bookmarkStart w:id="1" w:name="_Toc235108432"/>
      <w:r w:rsidRPr="0085217E">
        <w:rPr>
          <w:rFonts w:hint="eastAsia"/>
        </w:rPr>
        <w:t xml:space="preserve">1.1 </w:t>
      </w:r>
      <w:r w:rsidRPr="0085217E">
        <w:rPr>
          <w:rFonts w:hint="eastAsia"/>
        </w:rPr>
        <w:t>编写目的</w:t>
      </w:r>
      <w:bookmarkEnd w:id="1"/>
    </w:p>
    <w:p w14:paraId="051329D2" w14:textId="77777777" w:rsidR="008769E6" w:rsidRDefault="00B55B27">
      <w:r>
        <w:rPr>
          <w:rFonts w:hint="eastAsia"/>
        </w:rPr>
        <w:t>本文档说明图书馆借阅管理系统采用的架构、模块划分、数据表、接口和部署方式，供后续详细设计与编码使用。</w:t>
      </w:r>
    </w:p>
    <w:p w14:paraId="4B3809DF" w14:textId="7F503A2B" w:rsidR="008769E6" w:rsidRPr="0085217E" w:rsidRDefault="0085217E" w:rsidP="0085217E">
      <w:pPr>
        <w:pStyle w:val="2"/>
      </w:pPr>
      <w:bookmarkStart w:id="2" w:name="_Toc235108433"/>
      <w:r w:rsidRPr="0085217E">
        <w:rPr>
          <w:rFonts w:hint="eastAsia"/>
        </w:rPr>
        <w:t xml:space="preserve">1.2 </w:t>
      </w:r>
      <w:r w:rsidRPr="0085217E">
        <w:rPr>
          <w:rFonts w:hint="eastAsia"/>
        </w:rPr>
        <w:t>项目背景</w:t>
      </w:r>
      <w:bookmarkEnd w:id="2"/>
    </w:p>
    <w:p w14:paraId="3FDF8CC6" w14:textId="77777777" w:rsidR="008769E6" w:rsidRDefault="00B55B27">
      <w:pPr>
        <w:ind w:firstLineChars="200" w:firstLine="420"/>
      </w:pPr>
      <w:r>
        <w:rPr>
          <w:rFonts w:hint="eastAsia"/>
        </w:rPr>
        <w:t>本项目是高校软件开发实训选题，用于处理学校图书馆的书目、读者和借阅业务。系统采用</w:t>
      </w:r>
      <w:r>
        <w:rPr>
          <w:rFonts w:hint="eastAsia"/>
        </w:rPr>
        <w:t xml:space="preserve"> Swing </w:t>
      </w:r>
      <w:r>
        <w:rPr>
          <w:rFonts w:hint="eastAsia"/>
        </w:rPr>
        <w:t>桌面客户端，业务层与数据访问</w:t>
      </w:r>
      <w:proofErr w:type="gramStart"/>
      <w:r>
        <w:rPr>
          <w:rFonts w:hint="eastAsia"/>
        </w:rPr>
        <w:t>层运行</w:t>
      </w:r>
      <w:proofErr w:type="gramEnd"/>
      <w:r>
        <w:rPr>
          <w:rFonts w:hint="eastAsia"/>
        </w:rPr>
        <w:t>在同一</w:t>
      </w:r>
      <w:r>
        <w:rPr>
          <w:rFonts w:hint="eastAsia"/>
        </w:rPr>
        <w:t xml:space="preserve"> JVM </w:t>
      </w:r>
      <w:r>
        <w:rPr>
          <w:rFonts w:hint="eastAsia"/>
        </w:rPr>
        <w:t>中，业务数据保存在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MySQL</w:t>
      </w:r>
      <w:r>
        <w:rPr>
          <w:rFonts w:hint="eastAsia"/>
        </w:rPr>
        <w:t>。</w:t>
      </w:r>
    </w:p>
    <w:p w14:paraId="7E285CD2" w14:textId="4C86F3BE" w:rsidR="008769E6" w:rsidRPr="0085217E" w:rsidRDefault="0085217E" w:rsidP="0085217E">
      <w:pPr>
        <w:pStyle w:val="2"/>
      </w:pPr>
      <w:bookmarkStart w:id="3" w:name="_Toc235108434"/>
      <w:r w:rsidRPr="0085217E">
        <w:rPr>
          <w:rFonts w:hint="eastAsia"/>
        </w:rPr>
        <w:t xml:space="preserve">1.3 </w:t>
      </w:r>
      <w:r w:rsidRPr="0085217E">
        <w:rPr>
          <w:rFonts w:hint="eastAsia"/>
        </w:rPr>
        <w:t>参考资料</w:t>
      </w:r>
      <w:bookmarkEnd w:id="3"/>
    </w:p>
    <w:p w14:paraId="6D7DDCC5" w14:textId="77777777" w:rsidR="008769E6" w:rsidRDefault="00B55B27">
      <w:r>
        <w:t xml:space="preserve">• </w:t>
      </w:r>
      <w:r>
        <w:t>《图书馆借阅管理系统软件需求规格说明书》</w:t>
      </w:r>
      <w:r>
        <w:t>V1.0</w:t>
      </w:r>
    </w:p>
    <w:p w14:paraId="108B74C5" w14:textId="77777777" w:rsidR="008769E6" w:rsidRDefault="00B55B27">
      <w:r>
        <w:t xml:space="preserve">• </w:t>
      </w:r>
      <w:r>
        <w:t>课程选题与教学大纲</w:t>
      </w:r>
    </w:p>
    <w:p w14:paraId="510B5F24" w14:textId="77777777" w:rsidR="008769E6" w:rsidRDefault="00B55B27">
      <w:r>
        <w:t>• Java SE 21</w:t>
      </w:r>
      <w:r>
        <w:t>、</w:t>
      </w:r>
      <w:r>
        <w:t>JDBC 4.3</w:t>
      </w:r>
      <w:r>
        <w:t>、</w:t>
      </w:r>
      <w:r>
        <w:t xml:space="preserve">MySQL 8.4 </w:t>
      </w:r>
      <w:r>
        <w:t>参考文档</w:t>
      </w:r>
    </w:p>
    <w:p w14:paraId="3C4DBD0C" w14:textId="77777777" w:rsidR="008769E6" w:rsidRPr="0085217E" w:rsidRDefault="00B55B27" w:rsidP="0085217E">
      <w:pPr>
        <w:pStyle w:val="1"/>
      </w:pPr>
      <w:bookmarkStart w:id="4" w:name="_Toc235108435"/>
      <w:r w:rsidRPr="0085217E">
        <w:rPr>
          <w:rFonts w:hint="eastAsia"/>
        </w:rPr>
        <w:t>2</w:t>
      </w:r>
      <w:r w:rsidRPr="0085217E">
        <w:rPr>
          <w:rFonts w:hint="eastAsia"/>
        </w:rPr>
        <w:t>．任务概述</w:t>
      </w:r>
      <w:bookmarkEnd w:id="4"/>
    </w:p>
    <w:p w14:paraId="0D5A4E74" w14:textId="1ECFAF6F" w:rsidR="008769E6" w:rsidRPr="0085217E" w:rsidRDefault="0085217E" w:rsidP="0085217E">
      <w:pPr>
        <w:pStyle w:val="2"/>
      </w:pPr>
      <w:bookmarkStart w:id="5" w:name="_Toc235108436"/>
      <w:r w:rsidRPr="0085217E">
        <w:rPr>
          <w:rFonts w:hint="eastAsia"/>
        </w:rPr>
        <w:t xml:space="preserve">2.1 </w:t>
      </w:r>
      <w:r w:rsidRPr="0085217E">
        <w:rPr>
          <w:rFonts w:hint="eastAsia"/>
        </w:rPr>
        <w:t>目标</w:t>
      </w:r>
      <w:bookmarkEnd w:id="5"/>
    </w:p>
    <w:p w14:paraId="5C806A7E" w14:textId="77777777" w:rsidR="008769E6" w:rsidRDefault="00B55B27">
      <w:r>
        <w:rPr>
          <w:rFonts w:hint="eastAsia"/>
        </w:rPr>
        <w:t>本阶段确定系统的分层结构、模块职责、数据关系和运行方式，后续开发按本说明书实施。</w:t>
      </w:r>
    </w:p>
    <w:p w14:paraId="45824003" w14:textId="69AE645C" w:rsidR="008769E6" w:rsidRPr="0085217E" w:rsidRDefault="0085217E" w:rsidP="0085217E">
      <w:pPr>
        <w:pStyle w:val="2"/>
      </w:pPr>
      <w:bookmarkStart w:id="6" w:name="_Toc235108437"/>
      <w:r w:rsidRPr="0085217E">
        <w:rPr>
          <w:rFonts w:hint="eastAsia"/>
        </w:rPr>
        <w:t xml:space="preserve">2.2 </w:t>
      </w:r>
      <w:r w:rsidRPr="0085217E">
        <w:rPr>
          <w:rFonts w:hint="eastAsia"/>
        </w:rPr>
        <w:t>运行环境</w:t>
      </w:r>
      <w:bookmarkEnd w:id="6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504"/>
        <w:gridCol w:w="6982"/>
      </w:tblGrid>
      <w:tr w:rsidR="008769E6" w14:paraId="7FCC1E27" w14:textId="77777777">
        <w:tc>
          <w:tcPr>
            <w:tcW w:w="1504" w:type="dxa"/>
            <w:shd w:val="clear" w:color="auto" w:fill="12676A"/>
          </w:tcPr>
          <w:p w14:paraId="30DE7D92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项目</w:t>
            </w:r>
          </w:p>
        </w:tc>
        <w:tc>
          <w:tcPr>
            <w:tcW w:w="6982" w:type="dxa"/>
            <w:shd w:val="clear" w:color="auto" w:fill="12676A"/>
          </w:tcPr>
          <w:p w14:paraId="628412A5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最低要求</w:t>
            </w:r>
          </w:p>
        </w:tc>
      </w:tr>
      <w:tr w:rsidR="008769E6" w14:paraId="48C68164" w14:textId="77777777">
        <w:tc>
          <w:tcPr>
            <w:tcW w:w="1504" w:type="dxa"/>
            <w:shd w:val="clear" w:color="auto" w:fill="FFFFFF"/>
          </w:tcPr>
          <w:p w14:paraId="54ADB2AE" w14:textId="77777777" w:rsidR="008769E6" w:rsidRDefault="00B55B27">
            <w:r>
              <w:t>操作系统</w:t>
            </w:r>
          </w:p>
        </w:tc>
        <w:tc>
          <w:tcPr>
            <w:tcW w:w="6982" w:type="dxa"/>
            <w:shd w:val="clear" w:color="auto" w:fill="FFFFFF"/>
          </w:tcPr>
          <w:p w14:paraId="26ACA86F" w14:textId="77777777" w:rsidR="008769E6" w:rsidRDefault="00B55B27">
            <w:r>
              <w:t>Windows 10/11</w:t>
            </w:r>
            <w:r>
              <w:t>；支持</w:t>
            </w:r>
            <w:r>
              <w:t xml:space="preserve"> Java 21 </w:t>
            </w:r>
            <w:r>
              <w:t>的</w:t>
            </w:r>
            <w:r>
              <w:t xml:space="preserve"> Linux </w:t>
            </w:r>
            <w:r>
              <w:t>桌面系统</w:t>
            </w:r>
          </w:p>
        </w:tc>
      </w:tr>
      <w:tr w:rsidR="008769E6" w14:paraId="45E508EC" w14:textId="77777777">
        <w:tc>
          <w:tcPr>
            <w:tcW w:w="1504" w:type="dxa"/>
            <w:shd w:val="clear" w:color="auto" w:fill="F7F9FA"/>
          </w:tcPr>
          <w:p w14:paraId="025EB5B8" w14:textId="77777777" w:rsidR="008769E6" w:rsidRDefault="00B55B27">
            <w:r>
              <w:t>运行时</w:t>
            </w:r>
          </w:p>
        </w:tc>
        <w:tc>
          <w:tcPr>
            <w:tcW w:w="6982" w:type="dxa"/>
            <w:shd w:val="clear" w:color="auto" w:fill="F7F9FA"/>
          </w:tcPr>
          <w:p w14:paraId="066E05E6" w14:textId="77777777" w:rsidR="008769E6" w:rsidRDefault="00B55B27">
            <w:r>
              <w:t>JDK/JRE 21</w:t>
            </w:r>
          </w:p>
        </w:tc>
      </w:tr>
      <w:tr w:rsidR="008769E6" w14:paraId="1B1165E1" w14:textId="77777777">
        <w:tc>
          <w:tcPr>
            <w:tcW w:w="1504" w:type="dxa"/>
            <w:shd w:val="clear" w:color="auto" w:fill="FFFFFF"/>
          </w:tcPr>
          <w:p w14:paraId="7E941153" w14:textId="77777777" w:rsidR="008769E6" w:rsidRDefault="00B55B27">
            <w:r>
              <w:t>数据库</w:t>
            </w:r>
          </w:p>
        </w:tc>
        <w:tc>
          <w:tcPr>
            <w:tcW w:w="6982" w:type="dxa"/>
            <w:shd w:val="clear" w:color="auto" w:fill="FFFFFF"/>
          </w:tcPr>
          <w:p w14:paraId="116998A3" w14:textId="77777777" w:rsidR="008769E6" w:rsidRDefault="00B55B27">
            <w:r>
              <w:t>MySQL 8.4</w:t>
            </w:r>
          </w:p>
        </w:tc>
      </w:tr>
    </w:tbl>
    <w:p w14:paraId="057E3937" w14:textId="433CD762" w:rsidR="008769E6" w:rsidRPr="0085217E" w:rsidRDefault="0085217E" w:rsidP="0085217E">
      <w:pPr>
        <w:pStyle w:val="2"/>
      </w:pPr>
      <w:bookmarkStart w:id="7" w:name="_Toc235108438"/>
      <w:r w:rsidRPr="0085217E">
        <w:rPr>
          <w:rFonts w:hint="eastAsia"/>
        </w:rPr>
        <w:t xml:space="preserve">2.3 </w:t>
      </w:r>
      <w:r w:rsidRPr="0085217E">
        <w:rPr>
          <w:rFonts w:hint="eastAsia"/>
        </w:rPr>
        <w:t>需求概述</w:t>
      </w:r>
      <w:bookmarkEnd w:id="7"/>
    </w:p>
    <w:p w14:paraId="5665A99A" w14:textId="77777777" w:rsidR="008769E6" w:rsidRDefault="008769E6">
      <w:pPr>
        <w:rPr>
          <w:vanish/>
          <w:sz w:val="24"/>
        </w:rPr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062"/>
        <w:gridCol w:w="4424"/>
      </w:tblGrid>
      <w:tr w:rsidR="008769E6" w14:paraId="29290C67" w14:textId="77777777">
        <w:tc>
          <w:tcPr>
            <w:tcW w:w="4062" w:type="dxa"/>
            <w:shd w:val="clear" w:color="auto" w:fill="12676A"/>
          </w:tcPr>
          <w:p w14:paraId="152862BF" w14:textId="77777777" w:rsidR="008769E6" w:rsidRDefault="00B55B2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管理员</w:t>
            </w:r>
          </w:p>
        </w:tc>
        <w:tc>
          <w:tcPr>
            <w:tcW w:w="4424" w:type="dxa"/>
            <w:shd w:val="clear" w:color="auto" w:fill="12676A"/>
          </w:tcPr>
          <w:p w14:paraId="4960FF25" w14:textId="77777777" w:rsidR="008769E6" w:rsidRDefault="00B55B2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读者</w:t>
            </w:r>
          </w:p>
        </w:tc>
      </w:tr>
      <w:tr w:rsidR="008769E6" w14:paraId="1B2FE029" w14:textId="77777777">
        <w:tc>
          <w:tcPr>
            <w:tcW w:w="4062" w:type="dxa"/>
            <w:shd w:val="clear" w:color="auto" w:fill="F7F9FA"/>
          </w:tcPr>
          <w:p w14:paraId="26CD9CB8" w14:textId="77777777" w:rsidR="008769E6" w:rsidRDefault="00B55B27"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删除图书</w:t>
            </w:r>
          </w:p>
        </w:tc>
        <w:tc>
          <w:tcPr>
            <w:tcW w:w="4424" w:type="dxa"/>
            <w:shd w:val="clear" w:color="auto" w:fill="F7F9FA"/>
          </w:tcPr>
          <w:p w14:paraId="3901F564" w14:textId="77777777" w:rsidR="008769E6" w:rsidRDefault="00B55B27">
            <w:r>
              <w:rPr>
                <w:rFonts w:hint="eastAsia"/>
              </w:rPr>
              <w:t>查看图书信息</w:t>
            </w:r>
          </w:p>
        </w:tc>
      </w:tr>
      <w:tr w:rsidR="008769E6" w14:paraId="266C9FC6" w14:textId="77777777">
        <w:tc>
          <w:tcPr>
            <w:tcW w:w="4062" w:type="dxa"/>
            <w:shd w:val="clear" w:color="auto" w:fill="FFFFFF"/>
          </w:tcPr>
          <w:p w14:paraId="16B74EC7" w14:textId="77777777" w:rsidR="008769E6" w:rsidRDefault="00B55B27">
            <w:r>
              <w:rPr>
                <w:rFonts w:hint="eastAsia"/>
              </w:rPr>
              <w:t>设置图书分类</w:t>
            </w:r>
          </w:p>
        </w:tc>
        <w:tc>
          <w:tcPr>
            <w:tcW w:w="4424" w:type="dxa"/>
            <w:shd w:val="clear" w:color="auto" w:fill="FFFFFF"/>
          </w:tcPr>
          <w:p w14:paraId="1155DF85" w14:textId="77777777" w:rsidR="008769E6" w:rsidRDefault="00B55B27">
            <w:r>
              <w:rPr>
                <w:rFonts w:hint="eastAsia"/>
              </w:rPr>
              <w:t>查询馆藏信息</w:t>
            </w:r>
          </w:p>
        </w:tc>
      </w:tr>
      <w:tr w:rsidR="008769E6" w14:paraId="71630DFA" w14:textId="77777777">
        <w:tc>
          <w:tcPr>
            <w:tcW w:w="4062" w:type="dxa"/>
            <w:shd w:val="clear" w:color="auto" w:fill="FFFFFF"/>
          </w:tcPr>
          <w:p w14:paraId="303A3A16" w14:textId="77777777" w:rsidR="008769E6" w:rsidRDefault="00B55B27">
            <w:r>
              <w:rPr>
                <w:rFonts w:hint="eastAsia"/>
              </w:rPr>
              <w:t>管理读者信息</w:t>
            </w:r>
          </w:p>
        </w:tc>
        <w:tc>
          <w:tcPr>
            <w:tcW w:w="4424" w:type="dxa"/>
            <w:shd w:val="clear" w:color="auto" w:fill="FFFFFF"/>
          </w:tcPr>
          <w:p w14:paraId="44D31896" w14:textId="77777777" w:rsidR="008769E6" w:rsidRDefault="00B55B27">
            <w:r>
              <w:rPr>
                <w:rFonts w:hint="eastAsia"/>
              </w:rPr>
              <w:t>借阅图书</w:t>
            </w:r>
          </w:p>
        </w:tc>
      </w:tr>
      <w:tr w:rsidR="008769E6" w14:paraId="5D5CC5B9" w14:textId="77777777">
        <w:tc>
          <w:tcPr>
            <w:tcW w:w="4062" w:type="dxa"/>
            <w:shd w:val="clear" w:color="auto" w:fill="FFFFFF"/>
          </w:tcPr>
          <w:p w14:paraId="001C27B6" w14:textId="77777777" w:rsidR="008769E6" w:rsidRDefault="00B55B27">
            <w:r>
              <w:rPr>
                <w:rFonts w:hint="eastAsia"/>
              </w:rPr>
              <w:t>办理图书借阅与归还</w:t>
            </w:r>
          </w:p>
        </w:tc>
        <w:tc>
          <w:tcPr>
            <w:tcW w:w="4424" w:type="dxa"/>
            <w:shd w:val="clear" w:color="auto" w:fill="FFFFFF"/>
          </w:tcPr>
          <w:p w14:paraId="532C1635" w14:textId="77777777" w:rsidR="008769E6" w:rsidRDefault="00B55B27">
            <w:r>
              <w:rPr>
                <w:rFonts w:hint="eastAsia"/>
              </w:rPr>
              <w:t>续借图书</w:t>
            </w:r>
          </w:p>
        </w:tc>
      </w:tr>
      <w:tr w:rsidR="008769E6" w14:paraId="25453AF4" w14:textId="77777777">
        <w:tc>
          <w:tcPr>
            <w:tcW w:w="4062" w:type="dxa"/>
            <w:shd w:val="clear" w:color="auto" w:fill="FFFFFF"/>
          </w:tcPr>
          <w:p w14:paraId="4B1A2399" w14:textId="77777777" w:rsidR="008769E6" w:rsidRDefault="00B55B27">
            <w:r>
              <w:rPr>
                <w:rFonts w:hint="eastAsia"/>
              </w:rPr>
              <w:t>处理图书预约</w:t>
            </w:r>
          </w:p>
        </w:tc>
        <w:tc>
          <w:tcPr>
            <w:tcW w:w="4424" w:type="dxa"/>
            <w:shd w:val="clear" w:color="auto" w:fill="FFFFFF"/>
          </w:tcPr>
          <w:p w14:paraId="44D472CF" w14:textId="77777777" w:rsidR="008769E6" w:rsidRDefault="00B55B27">
            <w:r>
              <w:rPr>
                <w:rFonts w:hint="eastAsia"/>
              </w:rPr>
              <w:t>预约图书</w:t>
            </w:r>
          </w:p>
        </w:tc>
      </w:tr>
      <w:tr w:rsidR="008769E6" w14:paraId="70CA92BF" w14:textId="77777777">
        <w:tc>
          <w:tcPr>
            <w:tcW w:w="4062" w:type="dxa"/>
            <w:shd w:val="clear" w:color="auto" w:fill="FFFFFF"/>
          </w:tcPr>
          <w:p w14:paraId="6BF36E9E" w14:textId="77777777" w:rsidR="008769E6" w:rsidRDefault="00B55B27">
            <w:r>
              <w:rPr>
                <w:rFonts w:hint="eastAsia"/>
              </w:rPr>
              <w:t>管理逾期罚款</w:t>
            </w:r>
          </w:p>
        </w:tc>
        <w:tc>
          <w:tcPr>
            <w:tcW w:w="4424" w:type="dxa"/>
            <w:shd w:val="clear" w:color="auto" w:fill="FFFFFF"/>
          </w:tcPr>
          <w:p w14:paraId="74E78447" w14:textId="77777777" w:rsidR="008769E6" w:rsidRDefault="00B55B27">
            <w:r>
              <w:rPr>
                <w:rFonts w:hint="eastAsia"/>
              </w:rPr>
              <w:t>查看借阅记录</w:t>
            </w:r>
          </w:p>
        </w:tc>
      </w:tr>
      <w:tr w:rsidR="008769E6" w14:paraId="1379C727" w14:textId="77777777">
        <w:tc>
          <w:tcPr>
            <w:tcW w:w="4062" w:type="dxa"/>
            <w:shd w:val="clear" w:color="auto" w:fill="FFFFFF"/>
          </w:tcPr>
          <w:p w14:paraId="266CAC70" w14:textId="77777777" w:rsidR="008769E6" w:rsidRDefault="00B55B27">
            <w:r>
              <w:rPr>
                <w:rFonts w:hint="eastAsia"/>
              </w:rPr>
              <w:t>查看统计结果</w:t>
            </w:r>
          </w:p>
        </w:tc>
        <w:tc>
          <w:tcPr>
            <w:tcW w:w="4424" w:type="dxa"/>
            <w:shd w:val="clear" w:color="auto" w:fill="FFFFFF"/>
          </w:tcPr>
          <w:p w14:paraId="322012B0" w14:textId="77777777" w:rsidR="008769E6" w:rsidRDefault="00B55B27">
            <w:r>
              <w:rPr>
                <w:rFonts w:hint="eastAsia"/>
              </w:rPr>
              <w:t>查看预约与罚款信息</w:t>
            </w:r>
          </w:p>
        </w:tc>
      </w:tr>
      <w:tr w:rsidR="008769E6" w14:paraId="1DF09F9D" w14:textId="77777777">
        <w:tc>
          <w:tcPr>
            <w:tcW w:w="4062" w:type="dxa"/>
            <w:shd w:val="clear" w:color="auto" w:fill="FFFFFF"/>
          </w:tcPr>
          <w:p w14:paraId="41D9D525" w14:textId="77777777" w:rsidR="008769E6" w:rsidRDefault="00B55B27">
            <w:r>
              <w:rPr>
                <w:rFonts w:hint="eastAsia"/>
              </w:rPr>
              <w:t>维护系统数据</w:t>
            </w:r>
          </w:p>
        </w:tc>
        <w:tc>
          <w:tcPr>
            <w:tcW w:w="4424" w:type="dxa"/>
            <w:shd w:val="clear" w:color="auto" w:fill="FFFFFF"/>
          </w:tcPr>
          <w:p w14:paraId="5CD2CC33" w14:textId="77777777" w:rsidR="008769E6" w:rsidRDefault="00B55B27">
            <w:r>
              <w:rPr>
                <w:rFonts w:hint="eastAsia"/>
              </w:rPr>
              <w:t>修改个人信息</w:t>
            </w:r>
          </w:p>
        </w:tc>
      </w:tr>
    </w:tbl>
    <w:p w14:paraId="332810C5" w14:textId="77777777" w:rsidR="008769E6" w:rsidRDefault="008769E6"/>
    <w:p w14:paraId="23181B07" w14:textId="77777777" w:rsidR="008769E6" w:rsidRPr="0085217E" w:rsidRDefault="00B55B27" w:rsidP="0085217E">
      <w:pPr>
        <w:pStyle w:val="1"/>
      </w:pPr>
      <w:bookmarkStart w:id="8" w:name="_Toc235108439"/>
      <w:r w:rsidRPr="0085217E">
        <w:rPr>
          <w:rFonts w:hint="eastAsia"/>
        </w:rPr>
        <w:lastRenderedPageBreak/>
        <w:t>3</w:t>
      </w:r>
      <w:r w:rsidRPr="0085217E">
        <w:rPr>
          <w:rFonts w:hint="eastAsia"/>
        </w:rPr>
        <w:t>．系统架构设计</w:t>
      </w:r>
      <w:bookmarkEnd w:id="8"/>
    </w:p>
    <w:p w14:paraId="6ED19DA1" w14:textId="77777777" w:rsidR="008769E6" w:rsidRDefault="00D70570">
      <w:r>
        <w:pict w14:anchorId="470A0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rchitecture.png" style="width:439.95pt;height:226.25pt">
            <v:imagedata r:id="rId7" o:title="architecture"/>
          </v:shape>
        </w:pict>
      </w:r>
    </w:p>
    <w:p w14:paraId="7A990B44" w14:textId="77777777" w:rsidR="008769E6" w:rsidRDefault="00B55B27">
      <w:pPr>
        <w:pStyle w:val="a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1</w:t>
      </w:r>
      <w:r>
        <w:rPr>
          <w:rFonts w:ascii="Times New Roman" w:eastAsia="宋体" w:hAnsi="Times New Roman"/>
        </w:rPr>
        <w:fldChar w:fldCharType="end"/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系统分层架构</w:t>
      </w:r>
    </w:p>
    <w:p w14:paraId="5C52318D" w14:textId="77777777" w:rsidR="008769E6" w:rsidRDefault="00B55B27">
      <w:pPr>
        <w:ind w:firstLineChars="200" w:firstLine="420"/>
      </w:pPr>
      <w:r>
        <w:rPr>
          <w:rFonts w:hint="eastAsia"/>
        </w:rPr>
        <w:t xml:space="preserve">Swing </w:t>
      </w:r>
      <w:r>
        <w:rPr>
          <w:rFonts w:hint="eastAsia"/>
        </w:rPr>
        <w:t>界面接收用户输入并显示结果，</w:t>
      </w:r>
      <w:proofErr w:type="spellStart"/>
      <w:r>
        <w:rPr>
          <w:rFonts w:hint="eastAsia"/>
        </w:rPr>
        <w:t>LibraryService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处理业务规则和事务，</w:t>
      </w:r>
      <w:r>
        <w:rPr>
          <w:rFonts w:hint="eastAsia"/>
        </w:rPr>
        <w:t xml:space="preserve">LibraryRepository </w:t>
      </w:r>
      <w:r>
        <w:rPr>
          <w:rFonts w:hint="eastAsia"/>
        </w:rPr>
        <w:t>执行查询与数据映射，</w:t>
      </w:r>
      <w:r>
        <w:rPr>
          <w:rFonts w:hint="eastAsia"/>
        </w:rPr>
        <w:t xml:space="preserve">Database </w:t>
      </w:r>
      <w:r>
        <w:rPr>
          <w:rFonts w:hint="eastAsia"/>
        </w:rPr>
        <w:t>管理</w:t>
      </w:r>
      <w:r>
        <w:rPr>
          <w:rFonts w:hint="eastAsia"/>
        </w:rPr>
        <w:t xml:space="preserve"> MySQL </w:t>
      </w:r>
      <w:r>
        <w:rPr>
          <w:rFonts w:hint="eastAsia"/>
        </w:rPr>
        <w:t>连接、建表、提交和回滚。界面不直接访问数据库。</w:t>
      </w:r>
    </w:p>
    <w:p w14:paraId="5843E62F" w14:textId="29BD8BAC" w:rsidR="008769E6" w:rsidRPr="0085217E" w:rsidRDefault="0085217E" w:rsidP="0085217E">
      <w:pPr>
        <w:pStyle w:val="2"/>
      </w:pPr>
      <w:bookmarkStart w:id="9" w:name="_Toc235108440"/>
      <w:r w:rsidRPr="0085217E">
        <w:rPr>
          <w:rFonts w:hint="eastAsia"/>
        </w:rPr>
        <w:t xml:space="preserve">3.1 </w:t>
      </w:r>
      <w:r w:rsidRPr="0085217E">
        <w:rPr>
          <w:rFonts w:hint="eastAsia"/>
        </w:rPr>
        <w:t>技术选型</w:t>
      </w:r>
      <w:bookmarkEnd w:id="9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382"/>
        <w:gridCol w:w="1850"/>
        <w:gridCol w:w="1529"/>
        <w:gridCol w:w="3725"/>
      </w:tblGrid>
      <w:tr w:rsidR="008769E6" w14:paraId="1682BBF3" w14:textId="77777777">
        <w:tc>
          <w:tcPr>
            <w:tcW w:w="1382" w:type="dxa"/>
            <w:shd w:val="clear" w:color="auto" w:fill="12676A"/>
          </w:tcPr>
          <w:p w14:paraId="3FE26B7F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语言</w:t>
            </w:r>
          </w:p>
        </w:tc>
        <w:tc>
          <w:tcPr>
            <w:tcW w:w="1850" w:type="dxa"/>
            <w:shd w:val="clear" w:color="auto" w:fill="12676A"/>
          </w:tcPr>
          <w:p w14:paraId="6C42B97B" w14:textId="77777777" w:rsidR="008769E6" w:rsidRDefault="00B55B2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技术</w:t>
            </w:r>
          </w:p>
        </w:tc>
        <w:tc>
          <w:tcPr>
            <w:tcW w:w="1529" w:type="dxa"/>
            <w:shd w:val="clear" w:color="auto" w:fill="12676A"/>
          </w:tcPr>
          <w:p w14:paraId="56D2956C" w14:textId="77777777" w:rsidR="008769E6" w:rsidRDefault="00B55B2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版本</w:t>
            </w:r>
            <w:r>
              <w:rPr>
                <w:rFonts w:hint="eastAsia"/>
                <w:color w:val="FFFFFF"/>
              </w:rPr>
              <w:t>/</w:t>
            </w:r>
            <w:r>
              <w:rPr>
                <w:rFonts w:hint="eastAsia"/>
                <w:color w:val="FFFFFF"/>
              </w:rPr>
              <w:t>方式</w:t>
            </w:r>
          </w:p>
        </w:tc>
        <w:tc>
          <w:tcPr>
            <w:tcW w:w="3725" w:type="dxa"/>
            <w:shd w:val="clear" w:color="auto" w:fill="12676A"/>
          </w:tcPr>
          <w:p w14:paraId="67BB463F" w14:textId="77777777" w:rsidR="008769E6" w:rsidRDefault="00B55B27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选择理由</w:t>
            </w:r>
          </w:p>
        </w:tc>
      </w:tr>
      <w:tr w:rsidR="008769E6" w14:paraId="25A5AE20" w14:textId="77777777">
        <w:tc>
          <w:tcPr>
            <w:tcW w:w="1382" w:type="dxa"/>
            <w:shd w:val="clear" w:color="auto" w:fill="FFFFFF"/>
          </w:tcPr>
          <w:p w14:paraId="307123AF" w14:textId="77777777" w:rsidR="008769E6" w:rsidRDefault="00B55B27">
            <w:r>
              <w:t>桌面界面</w:t>
            </w:r>
          </w:p>
        </w:tc>
        <w:tc>
          <w:tcPr>
            <w:tcW w:w="1850" w:type="dxa"/>
            <w:shd w:val="clear" w:color="auto" w:fill="FFFFFF"/>
          </w:tcPr>
          <w:p w14:paraId="7F72B235" w14:textId="77777777" w:rsidR="008769E6" w:rsidRDefault="00B55B27">
            <w:r>
              <w:t xml:space="preserve">Swing + </w:t>
            </w:r>
            <w:proofErr w:type="spellStart"/>
            <w:r>
              <w:t>FlatLaf</w:t>
            </w:r>
            <w:proofErr w:type="spellEnd"/>
          </w:p>
        </w:tc>
        <w:tc>
          <w:tcPr>
            <w:tcW w:w="1529" w:type="dxa"/>
            <w:shd w:val="clear" w:color="auto" w:fill="FFFFFF"/>
          </w:tcPr>
          <w:p w14:paraId="6E2B9FF3" w14:textId="77777777" w:rsidR="008769E6" w:rsidRDefault="00B55B27">
            <w:r>
              <w:t xml:space="preserve">Java 21 / </w:t>
            </w:r>
            <w:proofErr w:type="spellStart"/>
            <w:r>
              <w:t>FlatLaf</w:t>
            </w:r>
            <w:proofErr w:type="spellEnd"/>
            <w:r>
              <w:t xml:space="preserve"> 3.5.4</w:t>
            </w:r>
          </w:p>
        </w:tc>
        <w:tc>
          <w:tcPr>
            <w:tcW w:w="3725" w:type="dxa"/>
            <w:shd w:val="clear" w:color="auto" w:fill="FFFFFF"/>
          </w:tcPr>
          <w:p w14:paraId="1AA4217E" w14:textId="77777777" w:rsidR="008769E6" w:rsidRDefault="00B55B27">
            <w:r>
              <w:t>跨平台，适合管理型桌面应用</w:t>
            </w:r>
          </w:p>
        </w:tc>
      </w:tr>
      <w:tr w:rsidR="008769E6" w14:paraId="2B249374" w14:textId="77777777">
        <w:tc>
          <w:tcPr>
            <w:tcW w:w="1382" w:type="dxa"/>
            <w:shd w:val="clear" w:color="auto" w:fill="F7F9FA"/>
          </w:tcPr>
          <w:p w14:paraId="6015C2D0" w14:textId="77777777" w:rsidR="008769E6" w:rsidRDefault="00B55B27">
            <w:r>
              <w:t>业务层</w:t>
            </w:r>
          </w:p>
        </w:tc>
        <w:tc>
          <w:tcPr>
            <w:tcW w:w="1850" w:type="dxa"/>
            <w:shd w:val="clear" w:color="auto" w:fill="F7F9FA"/>
          </w:tcPr>
          <w:p w14:paraId="3DDF8073" w14:textId="77777777" w:rsidR="008769E6" w:rsidRDefault="00B55B27">
            <w:r>
              <w:t>普通</w:t>
            </w:r>
            <w:r>
              <w:t xml:space="preserve"> Java </w:t>
            </w:r>
            <w:r>
              <w:t>服务类</w:t>
            </w:r>
          </w:p>
        </w:tc>
        <w:tc>
          <w:tcPr>
            <w:tcW w:w="1529" w:type="dxa"/>
            <w:shd w:val="clear" w:color="auto" w:fill="F7F9FA"/>
          </w:tcPr>
          <w:p w14:paraId="424FA248" w14:textId="77777777" w:rsidR="008769E6" w:rsidRDefault="00B55B27">
            <w:proofErr w:type="spellStart"/>
            <w:r>
              <w:t>LibraryService</w:t>
            </w:r>
            <w:proofErr w:type="spellEnd"/>
          </w:p>
        </w:tc>
        <w:tc>
          <w:tcPr>
            <w:tcW w:w="3725" w:type="dxa"/>
            <w:shd w:val="clear" w:color="auto" w:fill="F7F9FA"/>
          </w:tcPr>
          <w:p w14:paraId="04116A38" w14:textId="77777777" w:rsidR="008769E6" w:rsidRDefault="00B55B27">
            <w:r>
              <w:t>规则集中，便于测试与维护</w:t>
            </w:r>
          </w:p>
        </w:tc>
      </w:tr>
      <w:tr w:rsidR="008769E6" w14:paraId="03FF3D3F" w14:textId="77777777">
        <w:tc>
          <w:tcPr>
            <w:tcW w:w="1382" w:type="dxa"/>
            <w:shd w:val="clear" w:color="auto" w:fill="FFFFFF"/>
          </w:tcPr>
          <w:p w14:paraId="353989F4" w14:textId="77777777" w:rsidR="008769E6" w:rsidRDefault="00B55B27">
            <w:r>
              <w:rPr>
                <w:rFonts w:hint="eastAsia"/>
              </w:rPr>
              <w:t>数据访问</w:t>
            </w:r>
          </w:p>
        </w:tc>
        <w:tc>
          <w:tcPr>
            <w:tcW w:w="1850" w:type="dxa"/>
            <w:shd w:val="clear" w:color="auto" w:fill="FFFFFF"/>
          </w:tcPr>
          <w:p w14:paraId="7B6E340C" w14:textId="77777777" w:rsidR="008769E6" w:rsidRDefault="00B55B27">
            <w:r>
              <w:t xml:space="preserve">JDBC + </w:t>
            </w:r>
            <w:proofErr w:type="spellStart"/>
            <w:r>
              <w:t>PreparedStatement</w:t>
            </w:r>
            <w:proofErr w:type="spellEnd"/>
          </w:p>
        </w:tc>
        <w:tc>
          <w:tcPr>
            <w:tcW w:w="1529" w:type="dxa"/>
            <w:shd w:val="clear" w:color="auto" w:fill="FFFFFF"/>
          </w:tcPr>
          <w:p w14:paraId="4DCFAB77" w14:textId="77777777" w:rsidR="008769E6" w:rsidRDefault="00B55B27">
            <w:r>
              <w:t>JDBC 4.3</w:t>
            </w:r>
          </w:p>
        </w:tc>
        <w:tc>
          <w:tcPr>
            <w:tcW w:w="3725" w:type="dxa"/>
            <w:shd w:val="clear" w:color="auto" w:fill="FFFFFF"/>
          </w:tcPr>
          <w:p w14:paraId="32F1DEDB" w14:textId="77777777" w:rsidR="008769E6" w:rsidRDefault="00B55B27">
            <w:r>
              <w:rPr>
                <w:rFonts w:hint="eastAsia"/>
              </w:rPr>
              <w:t>参数化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便于检查，也可防止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注入</w:t>
            </w:r>
          </w:p>
        </w:tc>
      </w:tr>
      <w:tr w:rsidR="008769E6" w14:paraId="3660EA9A" w14:textId="77777777">
        <w:tc>
          <w:tcPr>
            <w:tcW w:w="1382" w:type="dxa"/>
            <w:shd w:val="clear" w:color="auto" w:fill="F7F9FA"/>
          </w:tcPr>
          <w:p w14:paraId="71DD4A83" w14:textId="77777777" w:rsidR="008769E6" w:rsidRDefault="00B55B27">
            <w:r>
              <w:t>数据库</w:t>
            </w:r>
          </w:p>
        </w:tc>
        <w:tc>
          <w:tcPr>
            <w:tcW w:w="1850" w:type="dxa"/>
            <w:shd w:val="clear" w:color="auto" w:fill="F7F9FA"/>
          </w:tcPr>
          <w:p w14:paraId="51807F5F" w14:textId="77777777" w:rsidR="008769E6" w:rsidRDefault="00B55B27">
            <w:r>
              <w:t>MySQL</w:t>
            </w:r>
          </w:p>
        </w:tc>
        <w:tc>
          <w:tcPr>
            <w:tcW w:w="1529" w:type="dxa"/>
            <w:shd w:val="clear" w:color="auto" w:fill="F7F9FA"/>
          </w:tcPr>
          <w:p w14:paraId="49A33C0C" w14:textId="77777777" w:rsidR="008769E6" w:rsidRDefault="00B55B27">
            <w:r>
              <w:t>MySQL 8.x</w:t>
            </w:r>
          </w:p>
        </w:tc>
        <w:tc>
          <w:tcPr>
            <w:tcW w:w="3725" w:type="dxa"/>
            <w:shd w:val="clear" w:color="auto" w:fill="F7F9FA"/>
          </w:tcPr>
          <w:p w14:paraId="16437EB7" w14:textId="77777777" w:rsidR="008769E6" w:rsidRDefault="00B55B27">
            <w:r>
              <w:rPr>
                <w:rFonts w:hint="eastAsia"/>
              </w:rPr>
              <w:t>保存全部业务数据，客户端共用同一数据库</w:t>
            </w:r>
          </w:p>
        </w:tc>
      </w:tr>
      <w:tr w:rsidR="008769E6" w14:paraId="683AF918" w14:textId="77777777">
        <w:tc>
          <w:tcPr>
            <w:tcW w:w="1382" w:type="dxa"/>
            <w:shd w:val="clear" w:color="auto" w:fill="FFFFFF"/>
          </w:tcPr>
          <w:p w14:paraId="3F14F1A8" w14:textId="77777777" w:rsidR="008769E6" w:rsidRDefault="00B55B27">
            <w:r>
              <w:t>数据库驱动</w:t>
            </w:r>
          </w:p>
        </w:tc>
        <w:tc>
          <w:tcPr>
            <w:tcW w:w="1850" w:type="dxa"/>
            <w:shd w:val="clear" w:color="auto" w:fill="FFFFFF"/>
          </w:tcPr>
          <w:p w14:paraId="2187A076" w14:textId="77777777" w:rsidR="008769E6" w:rsidRDefault="00B55B27">
            <w:r>
              <w:t>MySQL Connector/J</w:t>
            </w:r>
          </w:p>
        </w:tc>
        <w:tc>
          <w:tcPr>
            <w:tcW w:w="1529" w:type="dxa"/>
            <w:shd w:val="clear" w:color="auto" w:fill="FFFFFF"/>
          </w:tcPr>
          <w:p w14:paraId="6B238DF4" w14:textId="77777777" w:rsidR="008769E6" w:rsidRDefault="00B55B27">
            <w:r>
              <w:t>9.1.0</w:t>
            </w:r>
          </w:p>
        </w:tc>
        <w:tc>
          <w:tcPr>
            <w:tcW w:w="3725" w:type="dxa"/>
            <w:shd w:val="clear" w:color="auto" w:fill="FFFFFF"/>
          </w:tcPr>
          <w:p w14:paraId="4E09C798" w14:textId="77777777" w:rsidR="008769E6" w:rsidRDefault="00B55B27">
            <w:r>
              <w:t>提供</w:t>
            </w:r>
            <w:r>
              <w:t xml:space="preserve"> Java </w:t>
            </w:r>
            <w:r>
              <w:t>与</w:t>
            </w:r>
            <w:r>
              <w:t xml:space="preserve"> MySQL </w:t>
            </w:r>
            <w:r>
              <w:t>的</w:t>
            </w:r>
            <w:r>
              <w:t xml:space="preserve"> JDBC </w:t>
            </w:r>
            <w:r>
              <w:t>连接</w:t>
            </w:r>
          </w:p>
        </w:tc>
      </w:tr>
      <w:tr w:rsidR="008769E6" w14:paraId="17F6FC9D" w14:textId="77777777">
        <w:tc>
          <w:tcPr>
            <w:tcW w:w="1382" w:type="dxa"/>
            <w:shd w:val="clear" w:color="auto" w:fill="F7F9FA"/>
          </w:tcPr>
          <w:p w14:paraId="3972F69E" w14:textId="77777777" w:rsidR="008769E6" w:rsidRDefault="00B55B27">
            <w:r>
              <w:t>构建测试</w:t>
            </w:r>
          </w:p>
        </w:tc>
        <w:tc>
          <w:tcPr>
            <w:tcW w:w="1850" w:type="dxa"/>
            <w:shd w:val="clear" w:color="auto" w:fill="F7F9FA"/>
          </w:tcPr>
          <w:p w14:paraId="0A6BF0A1" w14:textId="77777777" w:rsidR="008769E6" w:rsidRDefault="00B55B27">
            <w:r>
              <w:t>Maven + JUnit</w:t>
            </w:r>
          </w:p>
        </w:tc>
        <w:tc>
          <w:tcPr>
            <w:tcW w:w="1529" w:type="dxa"/>
            <w:shd w:val="clear" w:color="auto" w:fill="F7F9FA"/>
          </w:tcPr>
          <w:p w14:paraId="69FB132C" w14:textId="77777777" w:rsidR="008769E6" w:rsidRDefault="00B55B27">
            <w:r>
              <w:t>Maven 3.9+ / JUnit 5.11.4</w:t>
            </w:r>
          </w:p>
        </w:tc>
        <w:tc>
          <w:tcPr>
            <w:tcW w:w="3725" w:type="dxa"/>
            <w:shd w:val="clear" w:color="auto" w:fill="F7F9FA"/>
          </w:tcPr>
          <w:p w14:paraId="601B7226" w14:textId="77777777" w:rsidR="008769E6" w:rsidRDefault="00B55B27">
            <w:r>
              <w:rPr>
                <w:rFonts w:hint="eastAsia"/>
              </w:rPr>
              <w:t>统一执行依赖下载、构建和测试</w:t>
            </w:r>
          </w:p>
        </w:tc>
      </w:tr>
      <w:tr w:rsidR="008769E6" w14:paraId="6E3BACD6" w14:textId="77777777">
        <w:tc>
          <w:tcPr>
            <w:tcW w:w="1382" w:type="dxa"/>
            <w:shd w:val="clear" w:color="auto" w:fill="FFFFFF"/>
          </w:tcPr>
          <w:p w14:paraId="7945E095" w14:textId="77777777" w:rsidR="008769E6" w:rsidRDefault="00B55B27">
            <w:r>
              <w:t>打包</w:t>
            </w:r>
          </w:p>
        </w:tc>
        <w:tc>
          <w:tcPr>
            <w:tcW w:w="1850" w:type="dxa"/>
            <w:shd w:val="clear" w:color="auto" w:fill="FFFFFF"/>
          </w:tcPr>
          <w:p w14:paraId="08C5B443" w14:textId="77777777" w:rsidR="008769E6" w:rsidRDefault="00B55B27">
            <w:r>
              <w:t>Maven Shade Plugin</w:t>
            </w:r>
          </w:p>
        </w:tc>
        <w:tc>
          <w:tcPr>
            <w:tcW w:w="1529" w:type="dxa"/>
            <w:shd w:val="clear" w:color="auto" w:fill="FFFFFF"/>
          </w:tcPr>
          <w:p w14:paraId="23A112D5" w14:textId="77777777" w:rsidR="008769E6" w:rsidRDefault="00B55B27">
            <w:r>
              <w:t xml:space="preserve">3.6.0 / </w:t>
            </w:r>
            <w:r>
              <w:t>可执行</w:t>
            </w:r>
            <w:r>
              <w:t xml:space="preserve"> JAR</w:t>
            </w:r>
          </w:p>
        </w:tc>
        <w:tc>
          <w:tcPr>
            <w:tcW w:w="3725" w:type="dxa"/>
            <w:shd w:val="clear" w:color="auto" w:fill="FFFFFF"/>
          </w:tcPr>
          <w:p w14:paraId="755C3A76" w14:textId="77777777" w:rsidR="008769E6" w:rsidRDefault="00B55B27">
            <w:r>
              <w:rPr>
                <w:rFonts w:hint="eastAsia"/>
              </w:rPr>
              <w:t>将运行依赖打入可执行</w:t>
            </w:r>
            <w:r>
              <w:rPr>
                <w:rFonts w:hint="eastAsia"/>
              </w:rPr>
              <w:t xml:space="preserve"> JAR</w:t>
            </w:r>
          </w:p>
        </w:tc>
      </w:tr>
    </w:tbl>
    <w:p w14:paraId="02628435" w14:textId="77777777" w:rsidR="008769E6" w:rsidRDefault="008769E6">
      <w:pPr>
        <w:rPr>
          <w:rFonts w:hint="eastAsia"/>
        </w:rPr>
      </w:pPr>
    </w:p>
    <w:p w14:paraId="18769F7A" w14:textId="1B44A801" w:rsidR="008769E6" w:rsidRPr="0085217E" w:rsidRDefault="0085217E" w:rsidP="0085217E">
      <w:pPr>
        <w:pStyle w:val="2"/>
      </w:pPr>
      <w:bookmarkStart w:id="10" w:name="_Toc235108441"/>
      <w:r w:rsidRPr="0085217E">
        <w:rPr>
          <w:rFonts w:hint="eastAsia"/>
        </w:rPr>
        <w:lastRenderedPageBreak/>
        <w:t xml:space="preserve">3.2 </w:t>
      </w:r>
      <w:r w:rsidRPr="0085217E">
        <w:rPr>
          <w:rFonts w:hint="eastAsia"/>
        </w:rPr>
        <w:t>部署位置</w:t>
      </w:r>
      <w:bookmarkEnd w:id="10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488"/>
        <w:gridCol w:w="2992"/>
        <w:gridCol w:w="4006"/>
      </w:tblGrid>
      <w:tr w:rsidR="008769E6" w14:paraId="6076F015" w14:textId="77777777">
        <w:tc>
          <w:tcPr>
            <w:tcW w:w="0" w:type="auto"/>
            <w:shd w:val="clear" w:color="auto" w:fill="12676A"/>
          </w:tcPr>
          <w:p w14:paraId="19D0C3F9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层</w:t>
            </w:r>
          </w:p>
        </w:tc>
        <w:tc>
          <w:tcPr>
            <w:tcW w:w="0" w:type="auto"/>
            <w:shd w:val="clear" w:color="auto" w:fill="12676A"/>
          </w:tcPr>
          <w:p w14:paraId="78FAD7DC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部署位置</w:t>
            </w:r>
          </w:p>
        </w:tc>
        <w:tc>
          <w:tcPr>
            <w:tcW w:w="0" w:type="auto"/>
            <w:shd w:val="clear" w:color="auto" w:fill="12676A"/>
          </w:tcPr>
          <w:p w14:paraId="4A37F9CC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说明</w:t>
            </w:r>
          </w:p>
        </w:tc>
      </w:tr>
      <w:tr w:rsidR="008769E6" w14:paraId="50ADAAC5" w14:textId="77777777">
        <w:tc>
          <w:tcPr>
            <w:tcW w:w="0" w:type="auto"/>
            <w:shd w:val="clear" w:color="auto" w:fill="FFFFFF"/>
          </w:tcPr>
          <w:p w14:paraId="4DE541D3" w14:textId="77777777" w:rsidR="008769E6" w:rsidRDefault="00B55B27">
            <w:r>
              <w:t xml:space="preserve">Swing </w:t>
            </w:r>
            <w:r>
              <w:t>表示层</w:t>
            </w:r>
          </w:p>
        </w:tc>
        <w:tc>
          <w:tcPr>
            <w:tcW w:w="0" w:type="auto"/>
            <w:shd w:val="clear" w:color="auto" w:fill="FFFFFF"/>
          </w:tcPr>
          <w:p w14:paraId="6F1B2094" w14:textId="77777777" w:rsidR="008769E6" w:rsidRDefault="00B55B27">
            <w:r>
              <w:t>馆员或读者</w:t>
            </w:r>
            <w:r>
              <w:t xml:space="preserve"> Windows </w:t>
            </w:r>
            <w:r>
              <w:t>客户端</w:t>
            </w:r>
          </w:p>
        </w:tc>
        <w:tc>
          <w:tcPr>
            <w:tcW w:w="0" w:type="auto"/>
            <w:shd w:val="clear" w:color="auto" w:fill="FFFFFF"/>
          </w:tcPr>
          <w:p w14:paraId="7EBDC14D" w14:textId="77777777" w:rsidR="008769E6" w:rsidRDefault="00B55B27">
            <w:r>
              <w:t>应用窗口和本地</w:t>
            </w:r>
            <w:r>
              <w:t xml:space="preserve"> JVM</w:t>
            </w:r>
          </w:p>
        </w:tc>
      </w:tr>
      <w:tr w:rsidR="008769E6" w14:paraId="51F1975A" w14:textId="77777777">
        <w:tc>
          <w:tcPr>
            <w:tcW w:w="0" w:type="auto"/>
            <w:shd w:val="clear" w:color="auto" w:fill="F7F9FA"/>
          </w:tcPr>
          <w:p w14:paraId="317D34E3" w14:textId="77777777" w:rsidR="008769E6" w:rsidRDefault="00B55B27">
            <w:r>
              <w:t>服务层</w:t>
            </w:r>
            <w:r>
              <w:t>/DAO</w:t>
            </w:r>
          </w:p>
        </w:tc>
        <w:tc>
          <w:tcPr>
            <w:tcW w:w="0" w:type="auto"/>
            <w:shd w:val="clear" w:color="auto" w:fill="F7F9FA"/>
          </w:tcPr>
          <w:p w14:paraId="2B62C2D4" w14:textId="77777777" w:rsidR="008769E6" w:rsidRDefault="00B55B27">
            <w:r>
              <w:t>与</w:t>
            </w:r>
            <w:r>
              <w:t xml:space="preserve"> Swing </w:t>
            </w:r>
            <w:r>
              <w:t>同</w:t>
            </w:r>
            <w:r>
              <w:rPr>
                <w:rFonts w:hint="eastAsia"/>
              </w:rPr>
              <w:t>一</w:t>
            </w:r>
            <w:r>
              <w:t>JVM</w:t>
            </w:r>
          </w:p>
        </w:tc>
        <w:tc>
          <w:tcPr>
            <w:tcW w:w="0" w:type="auto"/>
            <w:shd w:val="clear" w:color="auto" w:fill="F7F9FA"/>
          </w:tcPr>
          <w:p w14:paraId="06D91B1B" w14:textId="77777777" w:rsidR="008769E6" w:rsidRDefault="00B55B27">
            <w:r>
              <w:t>通过</w:t>
            </w:r>
            <w:r>
              <w:t xml:space="preserve"> Java </w:t>
            </w:r>
            <w:r>
              <w:t>方法同步调用</w:t>
            </w:r>
          </w:p>
        </w:tc>
      </w:tr>
      <w:tr w:rsidR="008769E6" w14:paraId="1E6EA2F2" w14:textId="77777777">
        <w:tc>
          <w:tcPr>
            <w:tcW w:w="0" w:type="auto"/>
            <w:shd w:val="clear" w:color="auto" w:fill="F7F9FA"/>
          </w:tcPr>
          <w:p w14:paraId="3C48288B" w14:textId="77777777" w:rsidR="008769E6" w:rsidRDefault="00B55B27">
            <w:r>
              <w:t xml:space="preserve">MySQL </w:t>
            </w:r>
            <w:r>
              <w:t>数据库</w:t>
            </w:r>
          </w:p>
        </w:tc>
        <w:tc>
          <w:tcPr>
            <w:tcW w:w="0" w:type="auto"/>
            <w:shd w:val="clear" w:color="auto" w:fill="F7F9FA"/>
          </w:tcPr>
          <w:p w14:paraId="374835F6" w14:textId="77777777" w:rsidR="008769E6" w:rsidRDefault="00B55B27">
            <w:r>
              <w:rPr>
                <w:rFonts w:hint="eastAsia"/>
              </w:rPr>
              <w:t>本机或局域网</w:t>
            </w:r>
            <w:r>
              <w:rPr>
                <w:rFonts w:hint="eastAsia"/>
              </w:rPr>
              <w:t xml:space="preserve"> MySQL </w:t>
            </w:r>
            <w:r>
              <w:rPr>
                <w:rFonts w:hint="eastAsia"/>
              </w:rPr>
              <w:t>服务器</w:t>
            </w:r>
          </w:p>
        </w:tc>
        <w:tc>
          <w:tcPr>
            <w:tcW w:w="0" w:type="auto"/>
            <w:shd w:val="clear" w:color="auto" w:fill="F7F9FA"/>
          </w:tcPr>
          <w:p w14:paraId="684AF38F" w14:textId="77777777" w:rsidR="008769E6" w:rsidRDefault="00B55B27">
            <w:r>
              <w:t>多客户端共享数据，端口</w:t>
            </w:r>
            <w:r>
              <w:t xml:space="preserve"> 3306</w:t>
            </w:r>
          </w:p>
        </w:tc>
      </w:tr>
      <w:tr w:rsidR="008769E6" w14:paraId="194C75E0" w14:textId="77777777">
        <w:tc>
          <w:tcPr>
            <w:tcW w:w="0" w:type="auto"/>
            <w:shd w:val="clear" w:color="auto" w:fill="F7F9FA"/>
          </w:tcPr>
          <w:p w14:paraId="156DEA45" w14:textId="77777777" w:rsidR="008769E6" w:rsidRDefault="00B55B27">
            <w:r>
              <w:rPr>
                <w:rFonts w:hint="eastAsia"/>
              </w:rPr>
              <w:t>配置方式</w:t>
            </w:r>
          </w:p>
        </w:tc>
        <w:tc>
          <w:tcPr>
            <w:tcW w:w="0" w:type="auto"/>
            <w:shd w:val="clear" w:color="auto" w:fill="F7F9FA"/>
          </w:tcPr>
          <w:p w14:paraId="34C11011" w14:textId="77777777" w:rsidR="008769E6" w:rsidRDefault="00B55B27">
            <w:proofErr w:type="spellStart"/>
            <w:r>
              <w:t>application.properties</w:t>
            </w:r>
            <w:proofErr w:type="spellEnd"/>
            <w:r>
              <w:t xml:space="preserve"> </w:t>
            </w:r>
            <w:r>
              <w:t>或环境变量</w:t>
            </w:r>
          </w:p>
        </w:tc>
        <w:tc>
          <w:tcPr>
            <w:tcW w:w="0" w:type="auto"/>
            <w:shd w:val="clear" w:color="auto" w:fill="F7F9FA"/>
          </w:tcPr>
          <w:p w14:paraId="6D921C16" w14:textId="77777777" w:rsidR="008769E6" w:rsidRDefault="00B55B27">
            <w:r>
              <w:t>环境变量优先，可调整数据库地址、用户和密码</w:t>
            </w:r>
          </w:p>
        </w:tc>
      </w:tr>
    </w:tbl>
    <w:p w14:paraId="2552CBD9" w14:textId="77777777" w:rsidR="008769E6" w:rsidRDefault="008769E6"/>
    <w:p w14:paraId="74630385" w14:textId="77777777" w:rsidR="008769E6" w:rsidRPr="0085217E" w:rsidRDefault="00B55B27" w:rsidP="0085217E">
      <w:pPr>
        <w:pStyle w:val="1"/>
      </w:pPr>
      <w:bookmarkStart w:id="11" w:name="_Toc235108442"/>
      <w:r w:rsidRPr="0085217E">
        <w:rPr>
          <w:rFonts w:hint="eastAsia"/>
        </w:rPr>
        <w:t>4</w:t>
      </w:r>
      <w:r w:rsidRPr="0085217E">
        <w:rPr>
          <w:rFonts w:hint="eastAsia"/>
        </w:rPr>
        <w:t>．模块设计</w:t>
      </w:r>
      <w:bookmarkEnd w:id="11"/>
    </w:p>
    <w:p w14:paraId="158AEE4B" w14:textId="77777777" w:rsidR="008769E6" w:rsidRDefault="00D70570">
      <w:r>
        <w:pict w14:anchorId="33D9963C">
          <v:shape id="_x0000_i1026" type="#_x0000_t75" alt="modules.png" style="width:439.95pt;height:245.2pt">
            <v:imagedata r:id="rId8" o:title="modules"/>
          </v:shape>
        </w:pict>
      </w:r>
    </w:p>
    <w:p w14:paraId="0DE47928" w14:textId="77777777" w:rsidR="008769E6" w:rsidRDefault="00B55B27">
      <w:pPr>
        <w:pStyle w:val="a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2</w:t>
      </w:r>
      <w:r>
        <w:rPr>
          <w:rFonts w:ascii="Times New Roman" w:eastAsia="宋体" w:hAnsi="Times New Roman"/>
        </w:rPr>
        <w:fldChar w:fldCharType="end"/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模块关系图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569"/>
        <w:gridCol w:w="5050"/>
        <w:gridCol w:w="1867"/>
      </w:tblGrid>
      <w:tr w:rsidR="008769E6" w14:paraId="474F8F81" w14:textId="77777777">
        <w:tc>
          <w:tcPr>
            <w:tcW w:w="0" w:type="auto"/>
            <w:shd w:val="clear" w:color="auto" w:fill="12676A"/>
          </w:tcPr>
          <w:p w14:paraId="1108B911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模块</w:t>
            </w:r>
          </w:p>
        </w:tc>
        <w:tc>
          <w:tcPr>
            <w:tcW w:w="0" w:type="auto"/>
            <w:shd w:val="clear" w:color="auto" w:fill="12676A"/>
          </w:tcPr>
          <w:p w14:paraId="16B08A3C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职责</w:t>
            </w:r>
          </w:p>
        </w:tc>
        <w:tc>
          <w:tcPr>
            <w:tcW w:w="0" w:type="auto"/>
            <w:shd w:val="clear" w:color="auto" w:fill="12676A"/>
          </w:tcPr>
          <w:p w14:paraId="0DB3D719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对应需求</w:t>
            </w:r>
          </w:p>
        </w:tc>
      </w:tr>
      <w:tr w:rsidR="008769E6" w14:paraId="67F14909" w14:textId="77777777">
        <w:tc>
          <w:tcPr>
            <w:tcW w:w="0" w:type="auto"/>
            <w:shd w:val="clear" w:color="auto" w:fill="FFFFFF"/>
          </w:tcPr>
          <w:p w14:paraId="52413542" w14:textId="77777777" w:rsidR="008769E6" w:rsidRDefault="00B55B27">
            <w:r>
              <w:t>用户与权限</w:t>
            </w:r>
          </w:p>
        </w:tc>
        <w:tc>
          <w:tcPr>
            <w:tcW w:w="0" w:type="auto"/>
            <w:shd w:val="clear" w:color="auto" w:fill="FFFFFF"/>
          </w:tcPr>
          <w:p w14:paraId="2AA5064F" w14:textId="77777777" w:rsidR="008769E6" w:rsidRDefault="00B55B27">
            <w:r>
              <w:t>注册登录、资料、角色导航、借阅</w:t>
            </w:r>
            <w:proofErr w:type="gramStart"/>
            <w:r>
              <w:t>证状态</w:t>
            </w:r>
            <w:proofErr w:type="gramEnd"/>
          </w:p>
        </w:tc>
        <w:tc>
          <w:tcPr>
            <w:tcW w:w="0" w:type="auto"/>
            <w:shd w:val="clear" w:color="auto" w:fill="FFFFFF"/>
          </w:tcPr>
          <w:p w14:paraId="17EFDCAB" w14:textId="77777777" w:rsidR="008769E6" w:rsidRDefault="00B55B27">
            <w:r>
              <w:t>FR-01</w:t>
            </w:r>
            <w:r>
              <w:t>～</w:t>
            </w:r>
            <w:r>
              <w:t>FR-03</w:t>
            </w:r>
          </w:p>
        </w:tc>
      </w:tr>
      <w:tr w:rsidR="008769E6" w14:paraId="67A9CA19" w14:textId="77777777">
        <w:tc>
          <w:tcPr>
            <w:tcW w:w="0" w:type="auto"/>
            <w:shd w:val="clear" w:color="auto" w:fill="F7F9FA"/>
          </w:tcPr>
          <w:p w14:paraId="2E8BD1F6" w14:textId="77777777" w:rsidR="008769E6" w:rsidRDefault="00B55B27">
            <w:r>
              <w:t>图书管理</w:t>
            </w:r>
          </w:p>
        </w:tc>
        <w:tc>
          <w:tcPr>
            <w:tcW w:w="0" w:type="auto"/>
            <w:shd w:val="clear" w:color="auto" w:fill="F7F9FA"/>
          </w:tcPr>
          <w:p w14:paraId="45028F3A" w14:textId="77777777" w:rsidR="008769E6" w:rsidRDefault="00B55B27">
            <w:r>
              <w:t>图书与分类增删改、馆藏数量约束</w:t>
            </w:r>
          </w:p>
        </w:tc>
        <w:tc>
          <w:tcPr>
            <w:tcW w:w="0" w:type="auto"/>
            <w:shd w:val="clear" w:color="auto" w:fill="F7F9FA"/>
          </w:tcPr>
          <w:p w14:paraId="0E3D7B24" w14:textId="77777777" w:rsidR="008769E6" w:rsidRDefault="00B55B27">
            <w:r>
              <w:t>FR-04</w:t>
            </w:r>
            <w:r>
              <w:t>～</w:t>
            </w:r>
            <w:r>
              <w:t>FR-06</w:t>
            </w:r>
          </w:p>
        </w:tc>
      </w:tr>
      <w:tr w:rsidR="008769E6" w14:paraId="7B59D60A" w14:textId="77777777">
        <w:tc>
          <w:tcPr>
            <w:tcW w:w="0" w:type="auto"/>
            <w:shd w:val="clear" w:color="auto" w:fill="FFFFFF"/>
          </w:tcPr>
          <w:p w14:paraId="77BB1FDC" w14:textId="77777777" w:rsidR="008769E6" w:rsidRDefault="00B55B27">
            <w:r>
              <w:t>馆藏查询</w:t>
            </w:r>
          </w:p>
        </w:tc>
        <w:tc>
          <w:tcPr>
            <w:tcW w:w="0" w:type="auto"/>
            <w:shd w:val="clear" w:color="auto" w:fill="FFFFFF"/>
          </w:tcPr>
          <w:p w14:paraId="60C221A6" w14:textId="77777777" w:rsidR="008769E6" w:rsidRDefault="00B55B27">
            <w:r>
              <w:t>多字段模糊检索、库存展示</w:t>
            </w:r>
          </w:p>
        </w:tc>
        <w:tc>
          <w:tcPr>
            <w:tcW w:w="0" w:type="auto"/>
            <w:shd w:val="clear" w:color="auto" w:fill="FFFFFF"/>
          </w:tcPr>
          <w:p w14:paraId="1291B858" w14:textId="77777777" w:rsidR="008769E6" w:rsidRDefault="00B55B27">
            <w:r>
              <w:t>FR-07</w:t>
            </w:r>
          </w:p>
        </w:tc>
      </w:tr>
      <w:tr w:rsidR="008769E6" w14:paraId="659246A6" w14:textId="77777777">
        <w:tc>
          <w:tcPr>
            <w:tcW w:w="0" w:type="auto"/>
            <w:shd w:val="clear" w:color="auto" w:fill="F7F9FA"/>
          </w:tcPr>
          <w:p w14:paraId="4075482D" w14:textId="77777777" w:rsidR="008769E6" w:rsidRDefault="00B55B27">
            <w:r>
              <w:t>借阅管理</w:t>
            </w:r>
          </w:p>
        </w:tc>
        <w:tc>
          <w:tcPr>
            <w:tcW w:w="0" w:type="auto"/>
            <w:shd w:val="clear" w:color="auto" w:fill="F7F9FA"/>
          </w:tcPr>
          <w:p w14:paraId="6E5EBAA4" w14:textId="77777777" w:rsidR="008769E6" w:rsidRDefault="00B55B27">
            <w:r>
              <w:t>借阅、归还、续借、历史</w:t>
            </w:r>
          </w:p>
        </w:tc>
        <w:tc>
          <w:tcPr>
            <w:tcW w:w="0" w:type="auto"/>
            <w:shd w:val="clear" w:color="auto" w:fill="F7F9FA"/>
          </w:tcPr>
          <w:p w14:paraId="432B0CAE" w14:textId="77777777" w:rsidR="008769E6" w:rsidRDefault="00B55B27">
            <w:r>
              <w:t>FR-08</w:t>
            </w:r>
            <w:r>
              <w:t>～</w:t>
            </w:r>
            <w:r>
              <w:t>FR-11</w:t>
            </w:r>
          </w:p>
        </w:tc>
      </w:tr>
      <w:tr w:rsidR="008769E6" w14:paraId="742B4180" w14:textId="77777777">
        <w:tc>
          <w:tcPr>
            <w:tcW w:w="0" w:type="auto"/>
            <w:shd w:val="clear" w:color="auto" w:fill="FFFFFF"/>
          </w:tcPr>
          <w:p w14:paraId="37AD4D89" w14:textId="77777777" w:rsidR="008769E6" w:rsidRDefault="00B55B27">
            <w:r>
              <w:t>预约管理</w:t>
            </w:r>
          </w:p>
        </w:tc>
        <w:tc>
          <w:tcPr>
            <w:tcW w:w="0" w:type="auto"/>
            <w:shd w:val="clear" w:color="auto" w:fill="FFFFFF"/>
          </w:tcPr>
          <w:p w14:paraId="0E844495" w14:textId="77777777" w:rsidR="008769E6" w:rsidRDefault="00B55B27">
            <w:r>
              <w:t>排队、取消、到馆保留与提醒</w:t>
            </w:r>
          </w:p>
        </w:tc>
        <w:tc>
          <w:tcPr>
            <w:tcW w:w="0" w:type="auto"/>
            <w:shd w:val="clear" w:color="auto" w:fill="FFFFFF"/>
          </w:tcPr>
          <w:p w14:paraId="0347CA5F" w14:textId="77777777" w:rsidR="008769E6" w:rsidRDefault="00B55B27">
            <w:r>
              <w:t>FR-12</w:t>
            </w:r>
            <w:r>
              <w:t>～</w:t>
            </w:r>
            <w:r>
              <w:t>FR-13</w:t>
            </w:r>
          </w:p>
        </w:tc>
      </w:tr>
      <w:tr w:rsidR="008769E6" w14:paraId="564D5A65" w14:textId="77777777">
        <w:tc>
          <w:tcPr>
            <w:tcW w:w="0" w:type="auto"/>
            <w:shd w:val="clear" w:color="auto" w:fill="F7F9FA"/>
          </w:tcPr>
          <w:p w14:paraId="3A7CC509" w14:textId="77777777" w:rsidR="008769E6" w:rsidRDefault="00B55B27">
            <w:r>
              <w:t>罚款管理</w:t>
            </w:r>
          </w:p>
        </w:tc>
        <w:tc>
          <w:tcPr>
            <w:tcW w:w="0" w:type="auto"/>
            <w:shd w:val="clear" w:color="auto" w:fill="F7F9FA"/>
          </w:tcPr>
          <w:p w14:paraId="5F9FCCA6" w14:textId="77777777" w:rsidR="008769E6" w:rsidRDefault="00B55B27">
            <w:r>
              <w:t>逾期计算、记录与缴费状态</w:t>
            </w:r>
          </w:p>
        </w:tc>
        <w:tc>
          <w:tcPr>
            <w:tcW w:w="0" w:type="auto"/>
            <w:shd w:val="clear" w:color="auto" w:fill="F7F9FA"/>
          </w:tcPr>
          <w:p w14:paraId="107AE91B" w14:textId="77777777" w:rsidR="008769E6" w:rsidRDefault="00B55B27">
            <w:r>
              <w:t>FR-14</w:t>
            </w:r>
            <w:r>
              <w:t>～</w:t>
            </w:r>
            <w:r>
              <w:t>FR-15</w:t>
            </w:r>
          </w:p>
        </w:tc>
      </w:tr>
      <w:tr w:rsidR="008769E6" w14:paraId="53906075" w14:textId="77777777">
        <w:tc>
          <w:tcPr>
            <w:tcW w:w="0" w:type="auto"/>
            <w:shd w:val="clear" w:color="auto" w:fill="FFFFFF"/>
          </w:tcPr>
          <w:p w14:paraId="7091A742" w14:textId="77777777" w:rsidR="008769E6" w:rsidRDefault="00B55B27">
            <w:r>
              <w:lastRenderedPageBreak/>
              <w:t>统计分析</w:t>
            </w:r>
          </w:p>
        </w:tc>
        <w:tc>
          <w:tcPr>
            <w:tcW w:w="0" w:type="auto"/>
            <w:shd w:val="clear" w:color="auto" w:fill="FFFFFF"/>
          </w:tcPr>
          <w:p w14:paraId="1ECA95A0" w14:textId="77777777" w:rsidR="008769E6" w:rsidRDefault="00B55B27">
            <w:r>
              <w:t>库存概览、业务计数、热门排行</w:t>
            </w:r>
          </w:p>
        </w:tc>
        <w:tc>
          <w:tcPr>
            <w:tcW w:w="0" w:type="auto"/>
            <w:shd w:val="clear" w:color="auto" w:fill="FFFFFF"/>
          </w:tcPr>
          <w:p w14:paraId="5CDADE56" w14:textId="77777777" w:rsidR="008769E6" w:rsidRDefault="00B55B27">
            <w:r>
              <w:t>FR-16</w:t>
            </w:r>
          </w:p>
        </w:tc>
      </w:tr>
    </w:tbl>
    <w:p w14:paraId="64D152D3" w14:textId="492E7912" w:rsidR="008769E6" w:rsidRPr="0085217E" w:rsidRDefault="0085217E" w:rsidP="0085217E">
      <w:pPr>
        <w:pStyle w:val="2"/>
      </w:pPr>
      <w:bookmarkStart w:id="12" w:name="_Toc235108443"/>
      <w:r w:rsidRPr="0085217E">
        <w:rPr>
          <w:rFonts w:hint="eastAsia"/>
        </w:rPr>
        <w:t xml:space="preserve">4.1 </w:t>
      </w:r>
      <w:r w:rsidRPr="0085217E">
        <w:rPr>
          <w:rFonts w:hint="eastAsia"/>
        </w:rPr>
        <w:t>模块调用关系</w:t>
      </w:r>
      <w:bookmarkEnd w:id="12"/>
    </w:p>
    <w:p w14:paraId="4D635F30" w14:textId="77777777" w:rsidR="008769E6" w:rsidRDefault="00B55B27">
      <w:pPr>
        <w:ind w:firstLineChars="200" w:firstLine="420"/>
      </w:pPr>
      <w:r>
        <w:rPr>
          <w:rFonts w:hint="eastAsia"/>
        </w:rPr>
        <w:t xml:space="preserve">LoginFrame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LibraryFrame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只调用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LibraryService</w:t>
      </w:r>
      <w:proofErr w:type="spellEnd"/>
      <w:r>
        <w:rPr>
          <w:rFonts w:hint="eastAsia"/>
        </w:rPr>
        <w:t>。普通查询由</w:t>
      </w:r>
      <w:r>
        <w:rPr>
          <w:rFonts w:hint="eastAsia"/>
        </w:rPr>
        <w:t xml:space="preserve"> LibraryRepository </w:t>
      </w:r>
      <w:r>
        <w:rPr>
          <w:rFonts w:hint="eastAsia"/>
        </w:rPr>
        <w:t>执行；借阅、归还等</w:t>
      </w:r>
      <w:proofErr w:type="gramStart"/>
      <w:r>
        <w:rPr>
          <w:rFonts w:hint="eastAsia"/>
        </w:rPr>
        <w:t>跨表操作</w:t>
      </w:r>
      <w:proofErr w:type="gramEnd"/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Database.transaction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完成。各层使用</w:t>
      </w:r>
      <w:r>
        <w:rPr>
          <w:rFonts w:hint="eastAsia"/>
        </w:rPr>
        <w:t xml:space="preserve"> Models </w:t>
      </w:r>
      <w:r>
        <w:rPr>
          <w:rFonts w:hint="eastAsia"/>
        </w:rPr>
        <w:t>中的</w:t>
      </w:r>
      <w:r>
        <w:rPr>
          <w:rFonts w:hint="eastAsia"/>
        </w:rPr>
        <w:t xml:space="preserve"> record </w:t>
      </w:r>
      <w:r>
        <w:rPr>
          <w:rFonts w:hint="eastAsia"/>
        </w:rPr>
        <w:t>传递数据。</w:t>
      </w:r>
    </w:p>
    <w:p w14:paraId="78479BE9" w14:textId="77777777" w:rsidR="008769E6" w:rsidRDefault="00B55B27">
      <w:pPr>
        <w:ind w:firstLineChars="200" w:firstLine="420"/>
      </w:pPr>
      <w:r>
        <w:rPr>
          <w:rFonts w:hint="eastAsia"/>
        </w:rPr>
        <w:t>借阅时先检查读者资格和库存，再写入借阅记录并扣减库存。归还时更新借阅状态、恢复库存，随后计算罚款并处理预约队列。相关写操作处于同一事务中，失败时</w:t>
      </w:r>
      <w:proofErr w:type="gramStart"/>
      <w:r>
        <w:rPr>
          <w:rFonts w:hint="eastAsia"/>
        </w:rPr>
        <w:t>一并回滚</w:t>
      </w:r>
      <w:proofErr w:type="gramEnd"/>
      <w:r>
        <w:rPr>
          <w:rFonts w:hint="eastAsia"/>
        </w:rPr>
        <w:t>。</w:t>
      </w:r>
    </w:p>
    <w:p w14:paraId="6E3533ED" w14:textId="77777777" w:rsidR="008769E6" w:rsidRPr="0085217E" w:rsidRDefault="00B55B27" w:rsidP="0085217E">
      <w:pPr>
        <w:pStyle w:val="1"/>
      </w:pPr>
      <w:bookmarkStart w:id="13" w:name="_Toc235108444"/>
      <w:r w:rsidRPr="0085217E">
        <w:rPr>
          <w:rFonts w:hint="eastAsia"/>
        </w:rPr>
        <w:t>5</w:t>
      </w:r>
      <w:r w:rsidRPr="0085217E">
        <w:rPr>
          <w:rFonts w:hint="eastAsia"/>
        </w:rPr>
        <w:t>．数据库设计</w:t>
      </w:r>
      <w:bookmarkEnd w:id="13"/>
    </w:p>
    <w:p w14:paraId="0A15F5B9" w14:textId="77777777" w:rsidR="008769E6" w:rsidRDefault="00D70570">
      <w:r>
        <w:pict w14:anchorId="29CCB173">
          <v:shape id="_x0000_i1027" type="#_x0000_t75" alt="er-diagram.png" style="width:453.2pt;height:272.1pt">
            <v:imagedata r:id="rId9" o:title=""/>
          </v:shape>
        </w:pict>
      </w:r>
    </w:p>
    <w:p w14:paraId="07807FF8" w14:textId="77777777" w:rsidR="008769E6" w:rsidRDefault="00B55B27">
      <w:pPr>
        <w:pStyle w:val="a3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图</w:t>
      </w:r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fldChar w:fldCharType="begin"/>
      </w:r>
      <w:r>
        <w:rPr>
          <w:rFonts w:ascii="Times New Roman" w:eastAsia="宋体" w:hAnsi="Times New Roman"/>
        </w:rPr>
        <w:instrText xml:space="preserve"> SEQ </w:instrText>
      </w:r>
      <w:r>
        <w:rPr>
          <w:rFonts w:ascii="Times New Roman" w:eastAsia="宋体" w:hAnsi="Times New Roman"/>
        </w:rPr>
        <w:instrText>图</w:instrText>
      </w:r>
      <w:r>
        <w:rPr>
          <w:rFonts w:ascii="Times New Roman" w:eastAsia="宋体" w:hAnsi="Times New Roman"/>
        </w:rPr>
        <w:instrText xml:space="preserve"> \* ARABIC </w:instrText>
      </w:r>
      <w:r>
        <w:rPr>
          <w:rFonts w:ascii="Times New Roman" w:eastAsia="宋体" w:hAnsi="Times New Roman"/>
        </w:rPr>
        <w:fldChar w:fldCharType="separate"/>
      </w:r>
      <w:r>
        <w:rPr>
          <w:rFonts w:ascii="Times New Roman" w:eastAsia="宋体" w:hAnsi="Times New Roman"/>
        </w:rPr>
        <w:t>3</w:t>
      </w:r>
      <w:r>
        <w:rPr>
          <w:rFonts w:ascii="Times New Roman" w:eastAsia="宋体" w:hAnsi="Times New Roman"/>
        </w:rPr>
        <w:fldChar w:fldCharType="end"/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核心</w:t>
      </w:r>
      <w:r>
        <w:rPr>
          <w:rFonts w:ascii="Times New Roman" w:eastAsia="宋体" w:hAnsi="Times New Roman" w:hint="eastAsia"/>
        </w:rPr>
        <w:t xml:space="preserve"> E-R </w:t>
      </w:r>
      <w:r>
        <w:rPr>
          <w:rFonts w:ascii="Times New Roman" w:eastAsia="宋体" w:hAnsi="Times New Roman" w:hint="eastAsia"/>
        </w:rPr>
        <w:t>关系图</w:t>
      </w:r>
    </w:p>
    <w:p w14:paraId="67BA04B0" w14:textId="4810D24B" w:rsidR="008769E6" w:rsidRPr="0085217E" w:rsidRDefault="0085217E" w:rsidP="0085217E">
      <w:pPr>
        <w:pStyle w:val="2"/>
      </w:pPr>
      <w:bookmarkStart w:id="14" w:name="_Toc235108445"/>
      <w:r w:rsidRPr="0085217E">
        <w:rPr>
          <w:rFonts w:hint="eastAsia"/>
        </w:rPr>
        <w:t xml:space="preserve">5.1 </w:t>
      </w:r>
      <w:r w:rsidRPr="0085217E">
        <w:rPr>
          <w:rFonts w:hint="eastAsia"/>
        </w:rPr>
        <w:t>主要数据表及关键字段</w:t>
      </w:r>
      <w:bookmarkEnd w:id="14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195"/>
        <w:gridCol w:w="1650"/>
        <w:gridCol w:w="5641"/>
      </w:tblGrid>
      <w:tr w:rsidR="008769E6" w14:paraId="1D37C931" w14:textId="77777777">
        <w:tc>
          <w:tcPr>
            <w:tcW w:w="1195" w:type="dxa"/>
            <w:shd w:val="clear" w:color="auto" w:fill="12676A"/>
          </w:tcPr>
          <w:p w14:paraId="6652CB99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表名</w:t>
            </w:r>
          </w:p>
        </w:tc>
        <w:tc>
          <w:tcPr>
            <w:tcW w:w="1650" w:type="dxa"/>
            <w:shd w:val="clear" w:color="auto" w:fill="12676A"/>
          </w:tcPr>
          <w:p w14:paraId="1159897F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用途</w:t>
            </w:r>
          </w:p>
        </w:tc>
        <w:tc>
          <w:tcPr>
            <w:tcW w:w="5641" w:type="dxa"/>
            <w:shd w:val="clear" w:color="auto" w:fill="12676A"/>
          </w:tcPr>
          <w:p w14:paraId="32FC899B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主要字段</w:t>
            </w:r>
          </w:p>
        </w:tc>
      </w:tr>
      <w:tr w:rsidR="008769E6" w14:paraId="3737BD80" w14:textId="77777777">
        <w:tc>
          <w:tcPr>
            <w:tcW w:w="1195" w:type="dxa"/>
            <w:shd w:val="clear" w:color="auto" w:fill="FFFFFF"/>
          </w:tcPr>
          <w:p w14:paraId="002E1407" w14:textId="77777777" w:rsidR="008769E6" w:rsidRDefault="00B55B27">
            <w:r>
              <w:t>users</w:t>
            </w:r>
          </w:p>
        </w:tc>
        <w:tc>
          <w:tcPr>
            <w:tcW w:w="1650" w:type="dxa"/>
            <w:shd w:val="clear" w:color="auto" w:fill="FFFFFF"/>
          </w:tcPr>
          <w:p w14:paraId="02C2FF01" w14:textId="77777777" w:rsidR="008769E6" w:rsidRDefault="00B55B27">
            <w:r>
              <w:t>账号、角色和借阅证</w:t>
            </w:r>
          </w:p>
        </w:tc>
        <w:tc>
          <w:tcPr>
            <w:tcW w:w="5641" w:type="dxa"/>
            <w:shd w:val="clear" w:color="auto" w:fill="FFFFFF"/>
          </w:tcPr>
          <w:p w14:paraId="0DBD6E28" w14:textId="77777777" w:rsidR="008769E6" w:rsidRDefault="00B55B27">
            <w:r>
              <w:t xml:space="preserve">id, username, </w:t>
            </w:r>
            <w:proofErr w:type="spellStart"/>
            <w:r>
              <w:t>password_hash</w:t>
            </w:r>
            <w:proofErr w:type="spellEnd"/>
            <w:r>
              <w:t xml:space="preserve">, </w:t>
            </w:r>
            <w:proofErr w:type="spellStart"/>
            <w:r>
              <w:t>password_salt</w:t>
            </w:r>
            <w:proofErr w:type="spellEnd"/>
            <w:r>
              <w:t xml:space="preserve">, </w:t>
            </w:r>
            <w:proofErr w:type="spellStart"/>
            <w:r>
              <w:t>full_name</w:t>
            </w:r>
            <w:proofErr w:type="spellEnd"/>
            <w:r>
              <w:t xml:space="preserve">, role, </w:t>
            </w:r>
            <w:proofErr w:type="spellStart"/>
            <w:r>
              <w:t>card_status</w:t>
            </w:r>
            <w:proofErr w:type="spellEnd"/>
          </w:p>
        </w:tc>
      </w:tr>
      <w:tr w:rsidR="008769E6" w14:paraId="6B232F08" w14:textId="77777777">
        <w:tc>
          <w:tcPr>
            <w:tcW w:w="1195" w:type="dxa"/>
            <w:shd w:val="clear" w:color="auto" w:fill="F7F9FA"/>
          </w:tcPr>
          <w:p w14:paraId="706DAE4D" w14:textId="77777777" w:rsidR="008769E6" w:rsidRDefault="00B55B27">
            <w:r>
              <w:t>categories</w:t>
            </w:r>
          </w:p>
        </w:tc>
        <w:tc>
          <w:tcPr>
            <w:tcW w:w="1650" w:type="dxa"/>
            <w:shd w:val="clear" w:color="auto" w:fill="F7F9FA"/>
          </w:tcPr>
          <w:p w14:paraId="3AC4BD8E" w14:textId="77777777" w:rsidR="008769E6" w:rsidRDefault="00B55B27">
            <w:r>
              <w:t>图书分类</w:t>
            </w:r>
          </w:p>
        </w:tc>
        <w:tc>
          <w:tcPr>
            <w:tcW w:w="5641" w:type="dxa"/>
            <w:shd w:val="clear" w:color="auto" w:fill="F7F9FA"/>
          </w:tcPr>
          <w:p w14:paraId="28A8B48C" w14:textId="77777777" w:rsidR="008769E6" w:rsidRDefault="00B55B27">
            <w:r>
              <w:t>id, name</w:t>
            </w:r>
          </w:p>
        </w:tc>
      </w:tr>
      <w:tr w:rsidR="008769E6" w14:paraId="12FF8121" w14:textId="77777777">
        <w:tc>
          <w:tcPr>
            <w:tcW w:w="1195" w:type="dxa"/>
            <w:shd w:val="clear" w:color="auto" w:fill="FFFFFF"/>
          </w:tcPr>
          <w:p w14:paraId="3FD02D62" w14:textId="77777777" w:rsidR="008769E6" w:rsidRDefault="00B55B27">
            <w:r>
              <w:t>books</w:t>
            </w:r>
          </w:p>
        </w:tc>
        <w:tc>
          <w:tcPr>
            <w:tcW w:w="1650" w:type="dxa"/>
            <w:shd w:val="clear" w:color="auto" w:fill="FFFFFF"/>
          </w:tcPr>
          <w:p w14:paraId="3069DC99" w14:textId="77777777" w:rsidR="008769E6" w:rsidRDefault="00B55B27">
            <w:r>
              <w:t>书目和库存</w:t>
            </w:r>
          </w:p>
        </w:tc>
        <w:tc>
          <w:tcPr>
            <w:tcW w:w="5641" w:type="dxa"/>
            <w:shd w:val="clear" w:color="auto" w:fill="FFFFFF"/>
          </w:tcPr>
          <w:p w14:paraId="6840A4CF" w14:textId="77777777" w:rsidR="008769E6" w:rsidRDefault="00B55B27">
            <w:r>
              <w:t xml:space="preserve">id, </w:t>
            </w:r>
            <w:proofErr w:type="spellStart"/>
            <w:r>
              <w:t>isbn</w:t>
            </w:r>
            <w:proofErr w:type="spellEnd"/>
            <w:r>
              <w:t xml:space="preserve">, title, author, publisher, </w:t>
            </w:r>
            <w:proofErr w:type="spellStart"/>
            <w:r>
              <w:t>category_id</w:t>
            </w:r>
            <w:proofErr w:type="spellEnd"/>
            <w:r>
              <w:t xml:space="preserve">, </w:t>
            </w:r>
            <w:proofErr w:type="spellStart"/>
            <w:r>
              <w:t>total_copies</w:t>
            </w:r>
            <w:proofErr w:type="spellEnd"/>
            <w:r>
              <w:t xml:space="preserve">, </w:t>
            </w:r>
            <w:proofErr w:type="spellStart"/>
            <w:r>
              <w:t>available_copies</w:t>
            </w:r>
            <w:proofErr w:type="spellEnd"/>
            <w:r>
              <w:t>, location</w:t>
            </w:r>
          </w:p>
        </w:tc>
      </w:tr>
      <w:tr w:rsidR="008769E6" w14:paraId="1E8B491B" w14:textId="77777777">
        <w:tc>
          <w:tcPr>
            <w:tcW w:w="1195" w:type="dxa"/>
            <w:shd w:val="clear" w:color="auto" w:fill="F7F9FA"/>
          </w:tcPr>
          <w:p w14:paraId="6F097FFD" w14:textId="77777777" w:rsidR="008769E6" w:rsidRDefault="00B55B27">
            <w:r>
              <w:t>loans</w:t>
            </w:r>
          </w:p>
        </w:tc>
        <w:tc>
          <w:tcPr>
            <w:tcW w:w="1650" w:type="dxa"/>
            <w:shd w:val="clear" w:color="auto" w:fill="F7F9FA"/>
          </w:tcPr>
          <w:p w14:paraId="5A80052B" w14:textId="77777777" w:rsidR="008769E6" w:rsidRDefault="00B55B27">
            <w:r>
              <w:t>借阅生命周期</w:t>
            </w:r>
          </w:p>
        </w:tc>
        <w:tc>
          <w:tcPr>
            <w:tcW w:w="5641" w:type="dxa"/>
            <w:shd w:val="clear" w:color="auto" w:fill="F7F9FA"/>
          </w:tcPr>
          <w:p w14:paraId="7C5330FD" w14:textId="77777777" w:rsidR="008769E6" w:rsidRDefault="00B55B27">
            <w:r>
              <w:t>id,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book_id</w:t>
            </w:r>
            <w:proofErr w:type="spellEnd"/>
            <w:r>
              <w:t xml:space="preserve">, </w:t>
            </w:r>
            <w:proofErr w:type="spellStart"/>
            <w:r>
              <w:t>borrowed_at</w:t>
            </w:r>
            <w:proofErr w:type="spellEnd"/>
            <w:r>
              <w:t xml:space="preserve">, </w:t>
            </w:r>
            <w:proofErr w:type="spellStart"/>
            <w:r>
              <w:t>due_at</w:t>
            </w:r>
            <w:proofErr w:type="spellEnd"/>
            <w:r>
              <w:t xml:space="preserve">, </w:t>
            </w:r>
            <w:proofErr w:type="spellStart"/>
            <w:r>
              <w:t>returned_at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renew_count</w:t>
            </w:r>
            <w:proofErr w:type="spellEnd"/>
            <w:r>
              <w:t>, status</w:t>
            </w:r>
          </w:p>
        </w:tc>
      </w:tr>
      <w:tr w:rsidR="008769E6" w14:paraId="4ADB929C" w14:textId="77777777">
        <w:tc>
          <w:tcPr>
            <w:tcW w:w="1195" w:type="dxa"/>
            <w:shd w:val="clear" w:color="auto" w:fill="FFFFFF"/>
          </w:tcPr>
          <w:p w14:paraId="60805990" w14:textId="77777777" w:rsidR="008769E6" w:rsidRDefault="00B55B27">
            <w:r>
              <w:lastRenderedPageBreak/>
              <w:t>reservations</w:t>
            </w:r>
          </w:p>
        </w:tc>
        <w:tc>
          <w:tcPr>
            <w:tcW w:w="1650" w:type="dxa"/>
            <w:shd w:val="clear" w:color="auto" w:fill="FFFFFF"/>
          </w:tcPr>
          <w:p w14:paraId="36F8D177" w14:textId="77777777" w:rsidR="008769E6" w:rsidRDefault="00B55B27">
            <w:r>
              <w:t>预约队列</w:t>
            </w:r>
          </w:p>
        </w:tc>
        <w:tc>
          <w:tcPr>
            <w:tcW w:w="5641" w:type="dxa"/>
            <w:shd w:val="clear" w:color="auto" w:fill="FFFFFF"/>
          </w:tcPr>
          <w:p w14:paraId="02888825" w14:textId="77777777" w:rsidR="008769E6" w:rsidRDefault="00B55B27">
            <w:r>
              <w:t xml:space="preserve">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book_id</w:t>
            </w:r>
            <w:proofErr w:type="spellEnd"/>
            <w:r>
              <w:t xml:space="preserve">, </w:t>
            </w:r>
            <w:proofErr w:type="spellStart"/>
            <w:r>
              <w:t>reserved_at</w:t>
            </w:r>
            <w:proofErr w:type="spellEnd"/>
            <w:r>
              <w:t xml:space="preserve">, </w:t>
            </w:r>
            <w:proofErr w:type="spellStart"/>
            <w:r>
              <w:t>expires_at</w:t>
            </w:r>
            <w:proofErr w:type="spellEnd"/>
            <w:r>
              <w:t>, status, notified</w:t>
            </w:r>
          </w:p>
        </w:tc>
      </w:tr>
      <w:tr w:rsidR="008769E6" w14:paraId="32DD20FD" w14:textId="77777777">
        <w:tc>
          <w:tcPr>
            <w:tcW w:w="1195" w:type="dxa"/>
            <w:shd w:val="clear" w:color="auto" w:fill="F7F9FA"/>
          </w:tcPr>
          <w:p w14:paraId="64945A17" w14:textId="77777777" w:rsidR="008769E6" w:rsidRDefault="00B55B27">
            <w:r>
              <w:t>fines</w:t>
            </w:r>
          </w:p>
        </w:tc>
        <w:tc>
          <w:tcPr>
            <w:tcW w:w="1650" w:type="dxa"/>
            <w:shd w:val="clear" w:color="auto" w:fill="F7F9FA"/>
          </w:tcPr>
          <w:p w14:paraId="2A511905" w14:textId="77777777" w:rsidR="008769E6" w:rsidRDefault="00B55B27">
            <w:r>
              <w:t>逾期费用</w:t>
            </w:r>
          </w:p>
        </w:tc>
        <w:tc>
          <w:tcPr>
            <w:tcW w:w="5641" w:type="dxa"/>
            <w:shd w:val="clear" w:color="auto" w:fill="F7F9FA"/>
          </w:tcPr>
          <w:p w14:paraId="0439A78B" w14:textId="77777777" w:rsidR="008769E6" w:rsidRDefault="00B55B27">
            <w:r>
              <w:t xml:space="preserve">id, </w:t>
            </w:r>
            <w:proofErr w:type="spellStart"/>
            <w:r>
              <w:t>loan_id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amount, reason, status, </w:t>
            </w:r>
            <w:proofErr w:type="spellStart"/>
            <w:r>
              <w:t>paid_at</w:t>
            </w:r>
            <w:proofErr w:type="spellEnd"/>
          </w:p>
        </w:tc>
      </w:tr>
    </w:tbl>
    <w:p w14:paraId="68476B2A" w14:textId="77777777" w:rsidR="008769E6" w:rsidRDefault="00B55B27">
      <w:pPr>
        <w:ind w:firstLineChars="200" w:firstLine="420"/>
      </w:pPr>
      <w:r>
        <w:t>库存约束保证</w:t>
      </w:r>
      <w:r>
        <w:t xml:space="preserve"> 0 ≤ </w:t>
      </w:r>
      <w:proofErr w:type="spellStart"/>
      <w:r>
        <w:t>available_copies</w:t>
      </w:r>
      <w:proofErr w:type="spellEnd"/>
      <w:r>
        <w:t xml:space="preserve"> ≤ </w:t>
      </w:r>
      <w:proofErr w:type="spellStart"/>
      <w:r>
        <w:t>total_copies</w:t>
      </w:r>
      <w:proofErr w:type="spellEnd"/>
      <w:r>
        <w:t>；用户名、</w:t>
      </w:r>
      <w:r>
        <w:t>ISBN</w:t>
      </w:r>
      <w:r>
        <w:t>、分类名唯一；</w:t>
      </w:r>
      <w:proofErr w:type="gramStart"/>
      <w:r>
        <w:t>外键保护</w:t>
      </w:r>
      <w:proofErr w:type="gramEnd"/>
      <w:r>
        <w:t>业务历史。借阅和归还时使用</w:t>
      </w:r>
      <w:r>
        <w:t xml:space="preserve"> SELECT ... FOR UPDATE </w:t>
      </w:r>
      <w:r>
        <w:t>锁定读者、借阅或库存行，避免并发超借。</w:t>
      </w:r>
    </w:p>
    <w:p w14:paraId="16E7219F" w14:textId="77777777" w:rsidR="008769E6" w:rsidRPr="0085217E" w:rsidRDefault="00B55B27" w:rsidP="0085217E">
      <w:pPr>
        <w:pStyle w:val="1"/>
      </w:pPr>
      <w:bookmarkStart w:id="15" w:name="_Toc235108446"/>
      <w:r w:rsidRPr="0085217E">
        <w:rPr>
          <w:rFonts w:hint="eastAsia"/>
        </w:rPr>
        <w:t>6</w:t>
      </w:r>
      <w:r w:rsidRPr="0085217E">
        <w:rPr>
          <w:rFonts w:hint="eastAsia"/>
        </w:rPr>
        <w:t>．接口设计</w:t>
      </w:r>
      <w:bookmarkEnd w:id="15"/>
    </w:p>
    <w:p w14:paraId="3C0191CD" w14:textId="33E9A122" w:rsidR="008769E6" w:rsidRPr="0085217E" w:rsidRDefault="0085217E" w:rsidP="0085217E">
      <w:pPr>
        <w:pStyle w:val="2"/>
      </w:pPr>
      <w:bookmarkStart w:id="16" w:name="_Toc235108447"/>
      <w:r w:rsidRPr="0085217E">
        <w:rPr>
          <w:rFonts w:hint="eastAsia"/>
        </w:rPr>
        <w:t xml:space="preserve">6.1 </w:t>
      </w:r>
      <w:r w:rsidRPr="0085217E">
        <w:rPr>
          <w:rFonts w:hint="eastAsia"/>
        </w:rPr>
        <w:t>系统主要接口</w:t>
      </w:r>
      <w:bookmarkEnd w:id="16"/>
    </w:p>
    <w:p w14:paraId="2343326D" w14:textId="77777777" w:rsidR="008769E6" w:rsidRDefault="00B55B27">
      <w:pPr>
        <w:ind w:firstLineChars="200" w:firstLine="420"/>
      </w:pPr>
      <w:r>
        <w:rPr>
          <w:rFonts w:hint="eastAsia"/>
        </w:rPr>
        <w:t>本项目是桌面应用，不提供</w:t>
      </w:r>
      <w:r>
        <w:rPr>
          <w:rFonts w:hint="eastAsia"/>
        </w:rPr>
        <w:t xml:space="preserve"> HTTP API</w:t>
      </w:r>
      <w:r>
        <w:rPr>
          <w:rFonts w:hint="eastAsia"/>
        </w:rPr>
        <w:t>。</w:t>
      </w:r>
      <w:r>
        <w:rPr>
          <w:rFonts w:hint="eastAsia"/>
        </w:rPr>
        <w:t xml:space="preserve">Swing </w:t>
      </w:r>
      <w:r>
        <w:rPr>
          <w:rFonts w:hint="eastAsia"/>
        </w:rPr>
        <w:t>界面在同一</w:t>
      </w:r>
      <w:r>
        <w:rPr>
          <w:rFonts w:hint="eastAsia"/>
        </w:rPr>
        <w:t xml:space="preserve"> JVM </w:t>
      </w:r>
      <w:r>
        <w:rPr>
          <w:rFonts w:hint="eastAsia"/>
        </w:rPr>
        <w:t>内调用业务服务，业务服务通过</w:t>
      </w:r>
      <w:r>
        <w:rPr>
          <w:rFonts w:hint="eastAsia"/>
        </w:rPr>
        <w:t xml:space="preserve"> JDBC </w:t>
      </w:r>
      <w:r>
        <w:rPr>
          <w:rFonts w:hint="eastAsia"/>
        </w:rPr>
        <w:t>访问</w:t>
      </w:r>
      <w:r>
        <w:rPr>
          <w:rFonts w:hint="eastAsia"/>
        </w:rPr>
        <w:t xml:space="preserve"> MySQL</w:t>
      </w:r>
      <w:r>
        <w:rPr>
          <w:rFonts w:hint="eastAsia"/>
        </w:rPr>
        <w:t>。下表列出界面实际使用的服务方法。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75"/>
        <w:gridCol w:w="2472"/>
        <w:gridCol w:w="1785"/>
        <w:gridCol w:w="3154"/>
      </w:tblGrid>
      <w:tr w:rsidR="008769E6" w14:paraId="18C75E29" w14:textId="77777777">
        <w:tc>
          <w:tcPr>
            <w:tcW w:w="1075" w:type="dxa"/>
            <w:shd w:val="clear" w:color="auto" w:fill="12676A"/>
          </w:tcPr>
          <w:p w14:paraId="63F247FA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接口名</w:t>
            </w:r>
          </w:p>
        </w:tc>
        <w:tc>
          <w:tcPr>
            <w:tcW w:w="2472" w:type="dxa"/>
            <w:shd w:val="clear" w:color="auto" w:fill="12676A"/>
          </w:tcPr>
          <w:p w14:paraId="60C02D7E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调用方法</w:t>
            </w:r>
          </w:p>
        </w:tc>
        <w:tc>
          <w:tcPr>
            <w:tcW w:w="1785" w:type="dxa"/>
            <w:shd w:val="clear" w:color="auto" w:fill="12676A"/>
          </w:tcPr>
          <w:p w14:paraId="479E1549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输入数据</w:t>
            </w:r>
          </w:p>
        </w:tc>
        <w:tc>
          <w:tcPr>
            <w:tcW w:w="3154" w:type="dxa"/>
            <w:shd w:val="clear" w:color="auto" w:fill="12676A"/>
          </w:tcPr>
          <w:p w14:paraId="16A37B8C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输出或功能</w:t>
            </w:r>
          </w:p>
        </w:tc>
      </w:tr>
      <w:tr w:rsidR="008769E6" w14:paraId="19516598" w14:textId="77777777">
        <w:tc>
          <w:tcPr>
            <w:tcW w:w="1075" w:type="dxa"/>
            <w:shd w:val="clear" w:color="auto" w:fill="FFFFFF"/>
          </w:tcPr>
          <w:p w14:paraId="33741C7E" w14:textId="77777777" w:rsidR="008769E6" w:rsidRDefault="00B55B27">
            <w:r>
              <w:t>用户登录</w:t>
            </w:r>
          </w:p>
        </w:tc>
        <w:tc>
          <w:tcPr>
            <w:tcW w:w="2472" w:type="dxa"/>
            <w:shd w:val="clear" w:color="auto" w:fill="FFFFFF"/>
          </w:tcPr>
          <w:p w14:paraId="0875E033" w14:textId="77777777" w:rsidR="008769E6" w:rsidRDefault="00B55B27">
            <w:proofErr w:type="gramStart"/>
            <w:r>
              <w:t>login(</w:t>
            </w:r>
            <w:proofErr w:type="gramEnd"/>
            <w:r>
              <w:t>username, password)</w:t>
            </w:r>
          </w:p>
        </w:tc>
        <w:tc>
          <w:tcPr>
            <w:tcW w:w="1785" w:type="dxa"/>
            <w:shd w:val="clear" w:color="auto" w:fill="FFFFFF"/>
          </w:tcPr>
          <w:p w14:paraId="2D26B083" w14:textId="77777777" w:rsidR="008769E6" w:rsidRDefault="00B55B27">
            <w:r>
              <w:t>用户名、密码</w:t>
            </w:r>
          </w:p>
        </w:tc>
        <w:tc>
          <w:tcPr>
            <w:tcW w:w="3154" w:type="dxa"/>
            <w:shd w:val="clear" w:color="auto" w:fill="FFFFFF"/>
          </w:tcPr>
          <w:p w14:paraId="404E5CF8" w14:textId="77777777" w:rsidR="008769E6" w:rsidRDefault="00B55B27">
            <w:r>
              <w:t>校验凭据并返回用户信息</w:t>
            </w:r>
          </w:p>
        </w:tc>
      </w:tr>
      <w:tr w:rsidR="008769E6" w14:paraId="5846082D" w14:textId="77777777">
        <w:tc>
          <w:tcPr>
            <w:tcW w:w="1075" w:type="dxa"/>
            <w:shd w:val="clear" w:color="auto" w:fill="F7F9FA"/>
          </w:tcPr>
          <w:p w14:paraId="62B34757" w14:textId="77777777" w:rsidR="008769E6" w:rsidRDefault="00B55B27">
            <w:r>
              <w:t>读者注册</w:t>
            </w:r>
          </w:p>
        </w:tc>
        <w:tc>
          <w:tcPr>
            <w:tcW w:w="2472" w:type="dxa"/>
            <w:shd w:val="clear" w:color="auto" w:fill="F7F9FA"/>
          </w:tcPr>
          <w:p w14:paraId="12C4CD9E" w14:textId="77777777" w:rsidR="008769E6" w:rsidRDefault="00B55B27">
            <w:r>
              <w:t>register(...)</w:t>
            </w:r>
          </w:p>
        </w:tc>
        <w:tc>
          <w:tcPr>
            <w:tcW w:w="1785" w:type="dxa"/>
            <w:shd w:val="clear" w:color="auto" w:fill="F7F9FA"/>
          </w:tcPr>
          <w:p w14:paraId="2310E74A" w14:textId="77777777" w:rsidR="008769E6" w:rsidRDefault="00B55B27">
            <w:r>
              <w:t>用户名、密码、姓名等</w:t>
            </w:r>
          </w:p>
        </w:tc>
        <w:tc>
          <w:tcPr>
            <w:tcW w:w="3154" w:type="dxa"/>
            <w:shd w:val="clear" w:color="auto" w:fill="F7F9FA"/>
          </w:tcPr>
          <w:p w14:paraId="5A85C0E5" w14:textId="77777777" w:rsidR="008769E6" w:rsidRDefault="00B55B27">
            <w:r>
              <w:t>创建普通读者账号</w:t>
            </w:r>
          </w:p>
        </w:tc>
      </w:tr>
      <w:tr w:rsidR="008769E6" w14:paraId="39841604" w14:textId="77777777">
        <w:tc>
          <w:tcPr>
            <w:tcW w:w="1075" w:type="dxa"/>
            <w:shd w:val="clear" w:color="auto" w:fill="FFFFFF"/>
          </w:tcPr>
          <w:p w14:paraId="11B49146" w14:textId="77777777" w:rsidR="008769E6" w:rsidRDefault="00B55B27">
            <w:r>
              <w:t>馆藏查询</w:t>
            </w:r>
          </w:p>
        </w:tc>
        <w:tc>
          <w:tcPr>
            <w:tcW w:w="2472" w:type="dxa"/>
            <w:shd w:val="clear" w:color="auto" w:fill="FFFFFF"/>
          </w:tcPr>
          <w:p w14:paraId="5735E59F" w14:textId="77777777" w:rsidR="008769E6" w:rsidRDefault="00B55B27">
            <w:proofErr w:type="gramStart"/>
            <w:r>
              <w:t>books(</w:t>
            </w:r>
            <w:proofErr w:type="gramEnd"/>
            <w:r>
              <w:t>field, keyword)</w:t>
            </w:r>
          </w:p>
        </w:tc>
        <w:tc>
          <w:tcPr>
            <w:tcW w:w="1785" w:type="dxa"/>
            <w:shd w:val="clear" w:color="auto" w:fill="FFFFFF"/>
          </w:tcPr>
          <w:p w14:paraId="49B6F1A2" w14:textId="77777777" w:rsidR="008769E6" w:rsidRDefault="00B55B27">
            <w:r>
              <w:t>查询字段、关键词</w:t>
            </w:r>
          </w:p>
        </w:tc>
        <w:tc>
          <w:tcPr>
            <w:tcW w:w="3154" w:type="dxa"/>
            <w:shd w:val="clear" w:color="auto" w:fill="FFFFFF"/>
          </w:tcPr>
          <w:p w14:paraId="0A60AAC6" w14:textId="77777777" w:rsidR="008769E6" w:rsidRDefault="00B55B27">
            <w:r>
              <w:t>返回图书与库存列表</w:t>
            </w:r>
          </w:p>
        </w:tc>
      </w:tr>
      <w:tr w:rsidR="008769E6" w14:paraId="452F8882" w14:textId="77777777">
        <w:tc>
          <w:tcPr>
            <w:tcW w:w="1075" w:type="dxa"/>
            <w:shd w:val="clear" w:color="auto" w:fill="F7F9FA"/>
          </w:tcPr>
          <w:p w14:paraId="1B4D781D" w14:textId="77777777" w:rsidR="008769E6" w:rsidRDefault="00B55B27">
            <w:r>
              <w:t>新增图书</w:t>
            </w:r>
          </w:p>
        </w:tc>
        <w:tc>
          <w:tcPr>
            <w:tcW w:w="2472" w:type="dxa"/>
            <w:shd w:val="clear" w:color="auto" w:fill="F7F9FA"/>
          </w:tcPr>
          <w:p w14:paraId="0605B027" w14:textId="77777777" w:rsidR="008769E6" w:rsidRDefault="00B55B27">
            <w:proofErr w:type="spellStart"/>
            <w:r>
              <w:t>addBook</w:t>
            </w:r>
            <w:proofErr w:type="spellEnd"/>
            <w:r>
              <w:t>(...)</w:t>
            </w:r>
          </w:p>
        </w:tc>
        <w:tc>
          <w:tcPr>
            <w:tcW w:w="1785" w:type="dxa"/>
            <w:shd w:val="clear" w:color="auto" w:fill="F7F9FA"/>
          </w:tcPr>
          <w:p w14:paraId="234383D0" w14:textId="77777777" w:rsidR="008769E6" w:rsidRDefault="00B55B27">
            <w:r>
              <w:t>ISBN</w:t>
            </w:r>
            <w:r>
              <w:t>、书名、作者、库存等</w:t>
            </w:r>
          </w:p>
        </w:tc>
        <w:tc>
          <w:tcPr>
            <w:tcW w:w="3154" w:type="dxa"/>
            <w:shd w:val="clear" w:color="auto" w:fill="F7F9FA"/>
          </w:tcPr>
          <w:p w14:paraId="70248C84" w14:textId="77777777" w:rsidR="008769E6" w:rsidRDefault="00B55B27">
            <w:r>
              <w:t>新增书目和馆藏信息</w:t>
            </w:r>
          </w:p>
        </w:tc>
      </w:tr>
      <w:tr w:rsidR="008769E6" w14:paraId="540F8C4C" w14:textId="77777777">
        <w:tc>
          <w:tcPr>
            <w:tcW w:w="1075" w:type="dxa"/>
            <w:shd w:val="clear" w:color="auto" w:fill="FFFFFF"/>
          </w:tcPr>
          <w:p w14:paraId="4B94B413" w14:textId="77777777" w:rsidR="008769E6" w:rsidRDefault="00B55B27">
            <w:r>
              <w:t>办理借阅</w:t>
            </w:r>
          </w:p>
        </w:tc>
        <w:tc>
          <w:tcPr>
            <w:tcW w:w="2472" w:type="dxa"/>
            <w:shd w:val="clear" w:color="auto" w:fill="FFFFFF"/>
          </w:tcPr>
          <w:p w14:paraId="22CD165E" w14:textId="77777777" w:rsidR="008769E6" w:rsidRDefault="00B55B27">
            <w:proofErr w:type="gramStart"/>
            <w:r>
              <w:t>borrow(</w:t>
            </w:r>
            <w:proofErr w:type="spellStart"/>
            <w:proofErr w:type="gramEnd"/>
            <w:r>
              <w:t>readerId</w:t>
            </w:r>
            <w:proofErr w:type="spellEnd"/>
            <w:r>
              <w:t xml:space="preserve">, </w:t>
            </w:r>
            <w:proofErr w:type="spellStart"/>
            <w:r>
              <w:t>bookId</w:t>
            </w:r>
            <w:proofErr w:type="spellEnd"/>
            <w:r>
              <w:t>)</w:t>
            </w:r>
          </w:p>
        </w:tc>
        <w:tc>
          <w:tcPr>
            <w:tcW w:w="1785" w:type="dxa"/>
            <w:shd w:val="clear" w:color="auto" w:fill="FFFFFF"/>
          </w:tcPr>
          <w:p w14:paraId="30DFE958" w14:textId="77777777" w:rsidR="008769E6" w:rsidRDefault="00B55B27">
            <w:r>
              <w:t>读者编号、图书编号</w:t>
            </w:r>
          </w:p>
        </w:tc>
        <w:tc>
          <w:tcPr>
            <w:tcW w:w="3154" w:type="dxa"/>
            <w:shd w:val="clear" w:color="auto" w:fill="FFFFFF"/>
          </w:tcPr>
          <w:p w14:paraId="19079C9A" w14:textId="77777777" w:rsidR="008769E6" w:rsidRDefault="00B55B27">
            <w:r>
              <w:t>校验规则、生成借阅记录并扣减库存</w:t>
            </w:r>
          </w:p>
        </w:tc>
      </w:tr>
      <w:tr w:rsidR="008769E6" w14:paraId="3ABD2EB0" w14:textId="77777777">
        <w:tc>
          <w:tcPr>
            <w:tcW w:w="1075" w:type="dxa"/>
            <w:shd w:val="clear" w:color="auto" w:fill="F7F9FA"/>
          </w:tcPr>
          <w:p w14:paraId="73861CF8" w14:textId="77777777" w:rsidR="008769E6" w:rsidRDefault="00B55B27">
            <w:r>
              <w:t>办理归还</w:t>
            </w:r>
          </w:p>
        </w:tc>
        <w:tc>
          <w:tcPr>
            <w:tcW w:w="2472" w:type="dxa"/>
            <w:shd w:val="clear" w:color="auto" w:fill="F7F9FA"/>
          </w:tcPr>
          <w:p w14:paraId="7B123C5E" w14:textId="77777777" w:rsidR="008769E6" w:rsidRDefault="00B55B27">
            <w:proofErr w:type="spellStart"/>
            <w:r>
              <w:t>returnBook</w:t>
            </w:r>
            <w:proofErr w:type="spellEnd"/>
            <w:r>
              <w:t>(</w:t>
            </w:r>
            <w:proofErr w:type="spellStart"/>
            <w:r>
              <w:t>loanId</w:t>
            </w:r>
            <w:proofErr w:type="spellEnd"/>
            <w:r>
              <w:t>)</w:t>
            </w:r>
          </w:p>
        </w:tc>
        <w:tc>
          <w:tcPr>
            <w:tcW w:w="1785" w:type="dxa"/>
            <w:shd w:val="clear" w:color="auto" w:fill="F7F9FA"/>
          </w:tcPr>
          <w:p w14:paraId="05A2E01B" w14:textId="77777777" w:rsidR="008769E6" w:rsidRDefault="00B55B27">
            <w:r>
              <w:t>借阅记录编号</w:t>
            </w:r>
          </w:p>
        </w:tc>
        <w:tc>
          <w:tcPr>
            <w:tcW w:w="3154" w:type="dxa"/>
            <w:shd w:val="clear" w:color="auto" w:fill="F7F9FA"/>
          </w:tcPr>
          <w:p w14:paraId="547C2C52" w14:textId="77777777" w:rsidR="008769E6" w:rsidRDefault="00B55B27">
            <w:r>
              <w:t>更新归还状态、恢复库存并处理罚款与预约</w:t>
            </w:r>
          </w:p>
        </w:tc>
      </w:tr>
      <w:tr w:rsidR="008769E6" w14:paraId="5A650140" w14:textId="77777777">
        <w:tc>
          <w:tcPr>
            <w:tcW w:w="1075" w:type="dxa"/>
            <w:shd w:val="clear" w:color="auto" w:fill="FFFFFF"/>
          </w:tcPr>
          <w:p w14:paraId="06B4FB2B" w14:textId="77777777" w:rsidR="008769E6" w:rsidRDefault="00B55B27">
            <w:r>
              <w:t>续借</w:t>
            </w:r>
          </w:p>
        </w:tc>
        <w:tc>
          <w:tcPr>
            <w:tcW w:w="2472" w:type="dxa"/>
            <w:shd w:val="clear" w:color="auto" w:fill="FFFFFF"/>
          </w:tcPr>
          <w:p w14:paraId="6814634E" w14:textId="77777777" w:rsidR="008769E6" w:rsidRDefault="00B55B27">
            <w:r>
              <w:t>renew(</w:t>
            </w:r>
            <w:proofErr w:type="spellStart"/>
            <w:r>
              <w:t>loanId</w:t>
            </w:r>
            <w:proofErr w:type="spellEnd"/>
            <w:r>
              <w:t>)</w:t>
            </w:r>
          </w:p>
        </w:tc>
        <w:tc>
          <w:tcPr>
            <w:tcW w:w="1785" w:type="dxa"/>
            <w:shd w:val="clear" w:color="auto" w:fill="FFFFFF"/>
          </w:tcPr>
          <w:p w14:paraId="71329A7F" w14:textId="77777777" w:rsidR="008769E6" w:rsidRDefault="00B55B27">
            <w:r>
              <w:t>借阅记录编号</w:t>
            </w:r>
          </w:p>
        </w:tc>
        <w:tc>
          <w:tcPr>
            <w:tcW w:w="3154" w:type="dxa"/>
            <w:shd w:val="clear" w:color="auto" w:fill="FFFFFF"/>
          </w:tcPr>
          <w:p w14:paraId="3D5E014F" w14:textId="77777777" w:rsidR="008769E6" w:rsidRDefault="00B55B27">
            <w:r>
              <w:t>校验条件并顺延应还日期</w:t>
            </w:r>
          </w:p>
        </w:tc>
      </w:tr>
      <w:tr w:rsidR="008769E6" w14:paraId="0D6A6300" w14:textId="77777777">
        <w:tc>
          <w:tcPr>
            <w:tcW w:w="1075" w:type="dxa"/>
            <w:shd w:val="clear" w:color="auto" w:fill="F7F9FA"/>
          </w:tcPr>
          <w:p w14:paraId="6FEDCE03" w14:textId="77777777" w:rsidR="008769E6" w:rsidRDefault="00B55B27">
            <w:r>
              <w:t>预约</w:t>
            </w:r>
          </w:p>
        </w:tc>
        <w:tc>
          <w:tcPr>
            <w:tcW w:w="2472" w:type="dxa"/>
            <w:shd w:val="clear" w:color="auto" w:fill="F7F9FA"/>
          </w:tcPr>
          <w:p w14:paraId="11053A29" w14:textId="77777777" w:rsidR="008769E6" w:rsidRDefault="00B55B27">
            <w:proofErr w:type="gramStart"/>
            <w:r>
              <w:t>reserve(</w:t>
            </w:r>
            <w:proofErr w:type="spellStart"/>
            <w:proofErr w:type="gramEnd"/>
            <w:r>
              <w:t>readerId</w:t>
            </w:r>
            <w:proofErr w:type="spellEnd"/>
            <w:r>
              <w:t xml:space="preserve">, </w:t>
            </w:r>
            <w:proofErr w:type="spellStart"/>
            <w:r>
              <w:t>bookId</w:t>
            </w:r>
            <w:proofErr w:type="spellEnd"/>
            <w:r>
              <w:t>)</w:t>
            </w:r>
          </w:p>
        </w:tc>
        <w:tc>
          <w:tcPr>
            <w:tcW w:w="1785" w:type="dxa"/>
            <w:shd w:val="clear" w:color="auto" w:fill="F7F9FA"/>
          </w:tcPr>
          <w:p w14:paraId="1094EE1F" w14:textId="77777777" w:rsidR="008769E6" w:rsidRDefault="00B55B27">
            <w:r>
              <w:t>读者编号、图书编号</w:t>
            </w:r>
          </w:p>
        </w:tc>
        <w:tc>
          <w:tcPr>
            <w:tcW w:w="3154" w:type="dxa"/>
            <w:shd w:val="clear" w:color="auto" w:fill="F7F9FA"/>
          </w:tcPr>
          <w:p w14:paraId="3C7FC9B8" w14:textId="77777777" w:rsidR="008769E6" w:rsidRDefault="00B55B27">
            <w:r>
              <w:t>创建排队或待取书记录</w:t>
            </w:r>
          </w:p>
        </w:tc>
      </w:tr>
      <w:tr w:rsidR="008769E6" w14:paraId="3A0A7E5B" w14:textId="77777777">
        <w:tc>
          <w:tcPr>
            <w:tcW w:w="1075" w:type="dxa"/>
            <w:shd w:val="clear" w:color="auto" w:fill="FFFFFF"/>
          </w:tcPr>
          <w:p w14:paraId="4564B198" w14:textId="77777777" w:rsidR="008769E6" w:rsidRDefault="00B55B27">
            <w:r>
              <w:t>缴费确认</w:t>
            </w:r>
          </w:p>
        </w:tc>
        <w:tc>
          <w:tcPr>
            <w:tcW w:w="2472" w:type="dxa"/>
            <w:shd w:val="clear" w:color="auto" w:fill="FFFFFF"/>
          </w:tcPr>
          <w:p w14:paraId="42FDEFB5" w14:textId="77777777" w:rsidR="008769E6" w:rsidRDefault="00B55B27">
            <w:proofErr w:type="spellStart"/>
            <w:proofErr w:type="gramStart"/>
            <w:r>
              <w:t>payFine</w:t>
            </w:r>
            <w:proofErr w:type="spellEnd"/>
            <w:r>
              <w:t>(</w:t>
            </w:r>
            <w:proofErr w:type="spellStart"/>
            <w:proofErr w:type="gramEnd"/>
            <w:r>
              <w:t>fineId</w:t>
            </w:r>
            <w:proofErr w:type="spellEnd"/>
            <w:r>
              <w:t xml:space="preserve">, </w:t>
            </w:r>
            <w:proofErr w:type="spellStart"/>
            <w:r>
              <w:t>readerId</w:t>
            </w:r>
            <w:proofErr w:type="spellEnd"/>
            <w:r>
              <w:t>)</w:t>
            </w:r>
          </w:p>
        </w:tc>
        <w:tc>
          <w:tcPr>
            <w:tcW w:w="1785" w:type="dxa"/>
            <w:shd w:val="clear" w:color="auto" w:fill="FFFFFF"/>
          </w:tcPr>
          <w:p w14:paraId="22E1C447" w14:textId="77777777" w:rsidR="008769E6" w:rsidRDefault="00B55B27">
            <w:r>
              <w:t>罚款编号、读者编号</w:t>
            </w:r>
          </w:p>
        </w:tc>
        <w:tc>
          <w:tcPr>
            <w:tcW w:w="3154" w:type="dxa"/>
            <w:shd w:val="clear" w:color="auto" w:fill="FFFFFF"/>
          </w:tcPr>
          <w:p w14:paraId="4A33A33F" w14:textId="77777777" w:rsidR="008769E6" w:rsidRDefault="00B55B27">
            <w:r>
              <w:t>更新罚款缴费状态</w:t>
            </w:r>
          </w:p>
        </w:tc>
      </w:tr>
      <w:tr w:rsidR="008769E6" w14:paraId="7CCCE368" w14:textId="77777777">
        <w:tc>
          <w:tcPr>
            <w:tcW w:w="1075" w:type="dxa"/>
            <w:shd w:val="clear" w:color="auto" w:fill="F7F9FA"/>
          </w:tcPr>
          <w:p w14:paraId="3F9E3410" w14:textId="77777777" w:rsidR="008769E6" w:rsidRDefault="00B55B27">
            <w:r>
              <w:t>统计</w:t>
            </w:r>
          </w:p>
        </w:tc>
        <w:tc>
          <w:tcPr>
            <w:tcW w:w="2472" w:type="dxa"/>
            <w:shd w:val="clear" w:color="auto" w:fill="F7F9FA"/>
          </w:tcPr>
          <w:p w14:paraId="33401CD6" w14:textId="77777777" w:rsidR="008769E6" w:rsidRDefault="00B55B27">
            <w:proofErr w:type="gramStart"/>
            <w:r>
              <w:t>dashboard(</w:t>
            </w:r>
            <w:proofErr w:type="gramEnd"/>
            <w:r>
              <w:t xml:space="preserve">) / </w:t>
            </w:r>
            <w:proofErr w:type="gramStart"/>
            <w:r>
              <w:t>rankings(</w:t>
            </w:r>
            <w:proofErr w:type="gramEnd"/>
            <w:r>
              <w:t>)</w:t>
            </w:r>
          </w:p>
        </w:tc>
        <w:tc>
          <w:tcPr>
            <w:tcW w:w="1785" w:type="dxa"/>
            <w:shd w:val="clear" w:color="auto" w:fill="F7F9FA"/>
          </w:tcPr>
          <w:p w14:paraId="3D9EFB1C" w14:textId="77777777" w:rsidR="008769E6" w:rsidRDefault="00B55B27">
            <w:r>
              <w:rPr>
                <w:rFonts w:hint="eastAsia"/>
              </w:rPr>
              <w:t>无</w:t>
            </w:r>
          </w:p>
        </w:tc>
        <w:tc>
          <w:tcPr>
            <w:tcW w:w="3154" w:type="dxa"/>
            <w:shd w:val="clear" w:color="auto" w:fill="F7F9FA"/>
          </w:tcPr>
          <w:p w14:paraId="171431F3" w14:textId="77777777" w:rsidR="008769E6" w:rsidRDefault="00B55B27">
            <w:r>
              <w:t>返回业务概览与热门排行</w:t>
            </w:r>
          </w:p>
        </w:tc>
      </w:tr>
    </w:tbl>
    <w:p w14:paraId="5013D220" w14:textId="77777777" w:rsidR="008769E6" w:rsidRDefault="008769E6">
      <w:pPr>
        <w:rPr>
          <w:rFonts w:hint="eastAsia"/>
        </w:rPr>
      </w:pPr>
    </w:p>
    <w:p w14:paraId="2370E580" w14:textId="7422A6E3" w:rsidR="008769E6" w:rsidRPr="0085217E" w:rsidRDefault="0085217E" w:rsidP="0085217E">
      <w:pPr>
        <w:pStyle w:val="2"/>
      </w:pPr>
      <w:bookmarkStart w:id="17" w:name="_Toc235108448"/>
      <w:r w:rsidRPr="0085217E">
        <w:rPr>
          <w:rFonts w:hint="eastAsia"/>
        </w:rPr>
        <w:t xml:space="preserve">6.2 </w:t>
      </w:r>
      <w:r w:rsidRPr="0085217E">
        <w:rPr>
          <w:rFonts w:hint="eastAsia"/>
        </w:rPr>
        <w:t>通信方式</w:t>
      </w:r>
      <w:bookmarkEnd w:id="17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441"/>
        <w:gridCol w:w="2561"/>
        <w:gridCol w:w="2409"/>
        <w:gridCol w:w="2075"/>
      </w:tblGrid>
      <w:tr w:rsidR="008769E6" w14:paraId="798647C3" w14:textId="77777777">
        <w:tc>
          <w:tcPr>
            <w:tcW w:w="1441" w:type="dxa"/>
            <w:shd w:val="clear" w:color="auto" w:fill="12676A"/>
          </w:tcPr>
          <w:p w14:paraId="3D212B1A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调用方</w:t>
            </w:r>
          </w:p>
        </w:tc>
        <w:tc>
          <w:tcPr>
            <w:tcW w:w="2561" w:type="dxa"/>
            <w:shd w:val="clear" w:color="auto" w:fill="12676A"/>
          </w:tcPr>
          <w:p w14:paraId="3C7F68DA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被调用方</w:t>
            </w:r>
          </w:p>
        </w:tc>
        <w:tc>
          <w:tcPr>
            <w:tcW w:w="2409" w:type="dxa"/>
            <w:shd w:val="clear" w:color="auto" w:fill="12676A"/>
          </w:tcPr>
          <w:p w14:paraId="7EE635F4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方式</w:t>
            </w:r>
          </w:p>
        </w:tc>
        <w:tc>
          <w:tcPr>
            <w:tcW w:w="2075" w:type="dxa"/>
            <w:shd w:val="clear" w:color="auto" w:fill="12676A"/>
          </w:tcPr>
          <w:p w14:paraId="60B0CBC6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数据格式</w:t>
            </w:r>
          </w:p>
        </w:tc>
      </w:tr>
      <w:tr w:rsidR="008769E6" w14:paraId="12A3600D" w14:textId="77777777">
        <w:tc>
          <w:tcPr>
            <w:tcW w:w="1441" w:type="dxa"/>
            <w:shd w:val="clear" w:color="auto" w:fill="FFFFFF"/>
          </w:tcPr>
          <w:p w14:paraId="2F7C0611" w14:textId="77777777" w:rsidR="008769E6" w:rsidRDefault="00B55B27">
            <w:r>
              <w:lastRenderedPageBreak/>
              <w:t xml:space="preserve">Swing </w:t>
            </w:r>
            <w:r>
              <w:t>界面</w:t>
            </w:r>
          </w:p>
        </w:tc>
        <w:tc>
          <w:tcPr>
            <w:tcW w:w="2561" w:type="dxa"/>
            <w:shd w:val="clear" w:color="auto" w:fill="FFFFFF"/>
          </w:tcPr>
          <w:p w14:paraId="44018853" w14:textId="77777777" w:rsidR="008769E6" w:rsidRDefault="00B55B27">
            <w:proofErr w:type="spellStart"/>
            <w:r>
              <w:t>LibraryService</w:t>
            </w:r>
            <w:proofErr w:type="spellEnd"/>
          </w:p>
        </w:tc>
        <w:tc>
          <w:tcPr>
            <w:tcW w:w="2409" w:type="dxa"/>
            <w:shd w:val="clear" w:color="auto" w:fill="FFFFFF"/>
          </w:tcPr>
          <w:p w14:paraId="09D7C34E" w14:textId="77777777" w:rsidR="008769E6" w:rsidRDefault="00B55B27">
            <w:r>
              <w:t>进程内同步方法调用</w:t>
            </w:r>
          </w:p>
        </w:tc>
        <w:tc>
          <w:tcPr>
            <w:tcW w:w="2075" w:type="dxa"/>
            <w:shd w:val="clear" w:color="auto" w:fill="FFFFFF"/>
          </w:tcPr>
          <w:p w14:paraId="356C3112" w14:textId="77777777" w:rsidR="008769E6" w:rsidRDefault="00B55B27">
            <w:r>
              <w:t xml:space="preserve">Java </w:t>
            </w:r>
            <w:r>
              <w:t>参数与</w:t>
            </w:r>
            <w:r>
              <w:t xml:space="preserve"> record</w:t>
            </w:r>
          </w:p>
        </w:tc>
      </w:tr>
      <w:tr w:rsidR="008769E6" w14:paraId="20B7125A" w14:textId="77777777">
        <w:tc>
          <w:tcPr>
            <w:tcW w:w="1441" w:type="dxa"/>
            <w:shd w:val="clear" w:color="auto" w:fill="F7F9FA"/>
          </w:tcPr>
          <w:p w14:paraId="20A88467" w14:textId="77777777" w:rsidR="008769E6" w:rsidRDefault="00B55B27">
            <w:proofErr w:type="spellStart"/>
            <w:r>
              <w:t>LibraryService</w:t>
            </w:r>
            <w:proofErr w:type="spellEnd"/>
          </w:p>
        </w:tc>
        <w:tc>
          <w:tcPr>
            <w:tcW w:w="2561" w:type="dxa"/>
            <w:shd w:val="clear" w:color="auto" w:fill="F7F9FA"/>
          </w:tcPr>
          <w:p w14:paraId="7BEC274D" w14:textId="77777777" w:rsidR="008769E6" w:rsidRDefault="00B55B27">
            <w:r>
              <w:t>LibraryRepository/Database</w:t>
            </w:r>
          </w:p>
        </w:tc>
        <w:tc>
          <w:tcPr>
            <w:tcW w:w="2409" w:type="dxa"/>
            <w:shd w:val="clear" w:color="auto" w:fill="F7F9FA"/>
          </w:tcPr>
          <w:p w14:paraId="2DACA48B" w14:textId="77777777" w:rsidR="008769E6" w:rsidRDefault="00B55B27">
            <w:r>
              <w:t>进程内同步方法调用</w:t>
            </w:r>
          </w:p>
        </w:tc>
        <w:tc>
          <w:tcPr>
            <w:tcW w:w="2075" w:type="dxa"/>
            <w:shd w:val="clear" w:color="auto" w:fill="F7F9FA"/>
          </w:tcPr>
          <w:p w14:paraId="53312DCE" w14:textId="77777777" w:rsidR="008769E6" w:rsidRDefault="00B55B27">
            <w:r>
              <w:t xml:space="preserve">Java </w:t>
            </w:r>
            <w:r>
              <w:t>参数、事务回调</w:t>
            </w:r>
          </w:p>
        </w:tc>
      </w:tr>
      <w:tr w:rsidR="008769E6" w14:paraId="1400B853" w14:textId="77777777">
        <w:tc>
          <w:tcPr>
            <w:tcW w:w="1441" w:type="dxa"/>
            <w:shd w:val="clear" w:color="auto" w:fill="FFFFFF"/>
          </w:tcPr>
          <w:p w14:paraId="2A47CA5B" w14:textId="77777777" w:rsidR="008769E6" w:rsidRDefault="00B55B27">
            <w:r>
              <w:t>数据访问层</w:t>
            </w:r>
          </w:p>
        </w:tc>
        <w:tc>
          <w:tcPr>
            <w:tcW w:w="2561" w:type="dxa"/>
            <w:shd w:val="clear" w:color="auto" w:fill="FFFFFF"/>
          </w:tcPr>
          <w:p w14:paraId="1F2ADFB9" w14:textId="77777777" w:rsidR="008769E6" w:rsidRDefault="00B55B27">
            <w:r>
              <w:t>MySQL</w:t>
            </w:r>
          </w:p>
        </w:tc>
        <w:tc>
          <w:tcPr>
            <w:tcW w:w="2409" w:type="dxa"/>
            <w:shd w:val="clear" w:color="auto" w:fill="FFFFFF"/>
          </w:tcPr>
          <w:p w14:paraId="4AD58DCE" w14:textId="77777777" w:rsidR="008769E6" w:rsidRDefault="00B55B27">
            <w:r>
              <w:t>JDBC/TCP</w:t>
            </w:r>
          </w:p>
        </w:tc>
        <w:tc>
          <w:tcPr>
            <w:tcW w:w="2075" w:type="dxa"/>
            <w:shd w:val="clear" w:color="auto" w:fill="FFFFFF"/>
          </w:tcPr>
          <w:p w14:paraId="7DADEA41" w14:textId="77777777" w:rsidR="008769E6" w:rsidRDefault="00B55B27">
            <w:r>
              <w:rPr>
                <w:rFonts w:hint="eastAsia"/>
              </w:rPr>
              <w:t>预编译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ResultSet</w:t>
            </w:r>
            <w:proofErr w:type="spellEnd"/>
          </w:p>
        </w:tc>
      </w:tr>
    </w:tbl>
    <w:p w14:paraId="7AAC139A" w14:textId="77777777" w:rsidR="008769E6" w:rsidRDefault="008769E6">
      <w:pPr>
        <w:rPr>
          <w:rFonts w:hint="eastAsia"/>
        </w:rPr>
      </w:pPr>
    </w:p>
    <w:p w14:paraId="3678F7C7" w14:textId="77777777" w:rsidR="008769E6" w:rsidRPr="0085217E" w:rsidRDefault="00B55B27" w:rsidP="0085217E">
      <w:pPr>
        <w:pStyle w:val="1"/>
      </w:pPr>
      <w:bookmarkStart w:id="18" w:name="_Toc235108449"/>
      <w:r w:rsidRPr="0085217E">
        <w:t>7</w:t>
      </w:r>
      <w:r w:rsidRPr="0085217E">
        <w:t>．</w:t>
      </w:r>
      <w:r w:rsidRPr="0085217E">
        <w:rPr>
          <w:rFonts w:hint="eastAsia"/>
        </w:rPr>
        <w:t>非功能设计</w:t>
      </w:r>
      <w:bookmarkEnd w:id="18"/>
    </w:p>
    <w:p w14:paraId="59C65872" w14:textId="14DCED21" w:rsidR="008769E6" w:rsidRPr="0085217E" w:rsidRDefault="0085217E" w:rsidP="0085217E">
      <w:pPr>
        <w:pStyle w:val="2"/>
      </w:pPr>
      <w:bookmarkStart w:id="19" w:name="_Toc235108450"/>
      <w:r w:rsidRPr="0085217E">
        <w:rPr>
          <w:rFonts w:hint="eastAsia"/>
        </w:rPr>
        <w:t xml:space="preserve">7.1 </w:t>
      </w:r>
      <w:r w:rsidRPr="0085217E">
        <w:rPr>
          <w:rFonts w:hint="eastAsia"/>
        </w:rPr>
        <w:t>安全保密设计</w:t>
      </w:r>
      <w:bookmarkEnd w:id="19"/>
    </w:p>
    <w:p w14:paraId="293BEE5F" w14:textId="77777777" w:rsidR="008769E6" w:rsidRDefault="00B55B27">
      <w:r>
        <w:t xml:space="preserve">• PBKDF2-HMAC-SHA256 </w:t>
      </w:r>
      <w:r>
        <w:t>加盐存储密码，随机盐</w:t>
      </w:r>
      <w:r>
        <w:t xml:space="preserve"> 16 </w:t>
      </w:r>
      <w:r>
        <w:t>字节、</w:t>
      </w:r>
      <w:r>
        <w:t xml:space="preserve">120000 </w:t>
      </w:r>
      <w:r>
        <w:t>次迭代。</w:t>
      </w:r>
    </w:p>
    <w:p w14:paraId="7B348DFF" w14:textId="77777777" w:rsidR="008769E6" w:rsidRDefault="00B55B27">
      <w:r>
        <w:t xml:space="preserve">• SQL </w:t>
      </w:r>
      <w:r>
        <w:t>全部使用</w:t>
      </w:r>
      <w:r>
        <w:t xml:space="preserve"> </w:t>
      </w:r>
      <w:proofErr w:type="spellStart"/>
      <w:r>
        <w:t>PreparedStatement</w:t>
      </w:r>
      <w:proofErr w:type="spellEnd"/>
      <w:r>
        <w:t xml:space="preserve"> </w:t>
      </w:r>
      <w:r>
        <w:t>参数，避免把用户输入拼入</w:t>
      </w:r>
      <w:r>
        <w:t xml:space="preserve"> SQL</w:t>
      </w:r>
      <w:r>
        <w:t>。</w:t>
      </w:r>
    </w:p>
    <w:p w14:paraId="2A386786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主窗口按角色显示功能页；服务层仍会检查读者身份和借阅证状态。</w:t>
      </w:r>
    </w:p>
    <w:p w14:paraId="50E84B22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MySQL </w:t>
      </w:r>
      <w:r>
        <w:rPr>
          <w:rFonts w:hint="eastAsia"/>
        </w:rPr>
        <w:t>账号只授予系统运行所需权限，密码从配置文件或环境变量读取，不写入源码。</w:t>
      </w:r>
    </w:p>
    <w:p w14:paraId="7A972DD1" w14:textId="5E0771D1" w:rsidR="008769E6" w:rsidRPr="0085217E" w:rsidRDefault="0085217E" w:rsidP="0085217E">
      <w:pPr>
        <w:pStyle w:val="2"/>
      </w:pPr>
      <w:bookmarkStart w:id="20" w:name="_Toc235108451"/>
      <w:r w:rsidRPr="0085217E">
        <w:rPr>
          <w:rFonts w:hint="eastAsia"/>
        </w:rPr>
        <w:t xml:space="preserve">7.2 </w:t>
      </w:r>
      <w:r w:rsidRPr="0085217E">
        <w:rPr>
          <w:rFonts w:hint="eastAsia"/>
        </w:rPr>
        <w:t>异常处理</w:t>
      </w:r>
      <w:bookmarkEnd w:id="20"/>
    </w:p>
    <w:p w14:paraId="14C59C4C" w14:textId="77777777" w:rsidR="008769E6" w:rsidRDefault="00B55B27">
      <w:r>
        <w:t xml:space="preserve">• </w:t>
      </w:r>
      <w:r>
        <w:t>输入错误抛出</w:t>
      </w:r>
      <w:r>
        <w:t xml:space="preserve"> </w:t>
      </w:r>
      <w:proofErr w:type="spellStart"/>
      <w:r>
        <w:t>IllegalArgumentException</w:t>
      </w:r>
      <w:proofErr w:type="spellEnd"/>
      <w:r>
        <w:t>，在界面统一转换为中文对话框。</w:t>
      </w:r>
    </w:p>
    <w:p w14:paraId="7C09BC57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唯一键或</w:t>
      </w:r>
      <w:proofErr w:type="gramStart"/>
      <w:r>
        <w:rPr>
          <w:rFonts w:hint="eastAsia"/>
        </w:rPr>
        <w:t>外键冲突</w:t>
      </w:r>
      <w:proofErr w:type="gramEnd"/>
      <w:r>
        <w:rPr>
          <w:rFonts w:hint="eastAsia"/>
        </w:rPr>
        <w:t>转换为可读提示，界面不显示数据库堆栈。</w:t>
      </w:r>
    </w:p>
    <w:p w14:paraId="1C8B404E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跨表写</w:t>
      </w:r>
      <w:proofErr w:type="gramEnd"/>
      <w:r>
        <w:rPr>
          <w:rFonts w:hint="eastAsia"/>
        </w:rPr>
        <w:t>操作由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Database.transaction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管理；任一步失败都回滚。</w:t>
      </w:r>
    </w:p>
    <w:p w14:paraId="252EBCFD" w14:textId="77777777" w:rsidR="008769E6" w:rsidRDefault="00B55B27">
      <w:r>
        <w:t xml:space="preserve">• </w:t>
      </w:r>
      <w:r>
        <w:t>启动</w:t>
      </w:r>
      <w:proofErr w:type="gramStart"/>
      <w:r>
        <w:t>建表失败</w:t>
      </w:r>
      <w:proofErr w:type="gramEnd"/>
      <w:r>
        <w:t>时阻止进入登录界面并显示原因</w:t>
      </w:r>
      <w:r>
        <w:rPr>
          <w:rFonts w:hint="eastAsia"/>
        </w:rPr>
        <w:t>。</w:t>
      </w:r>
    </w:p>
    <w:p w14:paraId="0D1508C9" w14:textId="2A440439" w:rsidR="008769E6" w:rsidRPr="0085217E" w:rsidRDefault="0085217E" w:rsidP="0085217E">
      <w:pPr>
        <w:pStyle w:val="2"/>
      </w:pPr>
      <w:bookmarkStart w:id="21" w:name="_Toc235108452"/>
      <w:r w:rsidRPr="0085217E">
        <w:rPr>
          <w:rFonts w:hint="eastAsia"/>
        </w:rPr>
        <w:t xml:space="preserve">7.3 </w:t>
      </w:r>
      <w:r w:rsidRPr="0085217E">
        <w:rPr>
          <w:rFonts w:hint="eastAsia"/>
        </w:rPr>
        <w:t>性能与一致性</w:t>
      </w:r>
      <w:bookmarkEnd w:id="21"/>
    </w:p>
    <w:p w14:paraId="7AFEB672" w14:textId="77777777" w:rsidR="008769E6" w:rsidRDefault="00B55B27">
      <w:r>
        <w:t xml:space="preserve">• </w:t>
      </w:r>
      <w:r>
        <w:t>查询条件和关联</w:t>
      </w:r>
      <w:proofErr w:type="gramStart"/>
      <w:r>
        <w:t>键建立</w:t>
      </w:r>
      <w:proofErr w:type="gramEnd"/>
      <w:r>
        <w:t>索引，检索使用数据库执行而非加载后过滤。</w:t>
      </w:r>
    </w:p>
    <w:p w14:paraId="18AA32CB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数据库操作使用短事务，连接、语句和结果集由</w:t>
      </w:r>
      <w:r>
        <w:rPr>
          <w:rFonts w:hint="eastAsia"/>
        </w:rPr>
        <w:t xml:space="preserve"> try-with-resources </w:t>
      </w:r>
      <w:r>
        <w:rPr>
          <w:rFonts w:hint="eastAsia"/>
        </w:rPr>
        <w:t>及时关闭。</w:t>
      </w:r>
    </w:p>
    <w:p w14:paraId="546B677E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热门排行直接由</w:t>
      </w:r>
      <w:r>
        <w:rPr>
          <w:rFonts w:hint="eastAsia"/>
        </w:rPr>
        <w:t xml:space="preserve"> MySQL </w:t>
      </w:r>
      <w:r>
        <w:rPr>
          <w:rFonts w:hint="eastAsia"/>
        </w:rPr>
        <w:t>完成</w:t>
      </w:r>
      <w:r>
        <w:rPr>
          <w:rFonts w:hint="eastAsia"/>
        </w:rPr>
        <w:t xml:space="preserve"> GROUP BY </w:t>
      </w:r>
      <w:r>
        <w:rPr>
          <w:rFonts w:hint="eastAsia"/>
        </w:rPr>
        <w:t>聚合，客户端只负责显示结果。</w:t>
      </w:r>
    </w:p>
    <w:p w14:paraId="376E2D22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修改库存前先锁定对应记录，并在同一事务中检查余量，防止并发超借。</w:t>
      </w:r>
    </w:p>
    <w:p w14:paraId="18C63B75" w14:textId="77777777" w:rsidR="008769E6" w:rsidRDefault="00B55B27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当前版本不使用缓存或连接池。并发量增加后可在</w:t>
      </w:r>
      <w:r>
        <w:rPr>
          <w:rFonts w:hint="eastAsia"/>
        </w:rPr>
        <w:t xml:space="preserve"> Database </w:t>
      </w:r>
      <w:r>
        <w:rPr>
          <w:rFonts w:hint="eastAsia"/>
        </w:rPr>
        <w:t>层接入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HikariCP</w:t>
      </w:r>
      <w:proofErr w:type="spellEnd"/>
      <w:r>
        <w:rPr>
          <w:rFonts w:hint="eastAsia"/>
        </w:rPr>
        <w:t>，上层接口无需调整。</w:t>
      </w:r>
    </w:p>
    <w:p w14:paraId="07E3C3A3" w14:textId="7C0CBEB9" w:rsidR="008769E6" w:rsidRPr="0085217E" w:rsidRDefault="0085217E" w:rsidP="0085217E">
      <w:pPr>
        <w:pStyle w:val="1"/>
      </w:pPr>
      <w:bookmarkStart w:id="22" w:name="_Toc235108453"/>
      <w:r w:rsidRPr="0085217E">
        <w:rPr>
          <w:rFonts w:hint="eastAsia"/>
        </w:rPr>
        <w:t>8</w:t>
      </w:r>
      <w:r w:rsidRPr="0085217E">
        <w:rPr>
          <w:rFonts w:hint="eastAsia"/>
        </w:rPr>
        <w:t>．部署设计</w:t>
      </w:r>
      <w:bookmarkEnd w:id="22"/>
    </w:p>
    <w:p w14:paraId="47D4E64F" w14:textId="1687DB2B" w:rsidR="008769E6" w:rsidRPr="0085217E" w:rsidRDefault="0085217E" w:rsidP="0085217E">
      <w:pPr>
        <w:pStyle w:val="2"/>
      </w:pPr>
      <w:bookmarkStart w:id="23" w:name="_Toc235108454"/>
      <w:r w:rsidRPr="0085217E">
        <w:rPr>
          <w:rFonts w:hint="eastAsia"/>
        </w:rPr>
        <w:t xml:space="preserve">8.1 </w:t>
      </w:r>
      <w:r w:rsidRPr="0085217E">
        <w:rPr>
          <w:rFonts w:hint="eastAsia"/>
        </w:rPr>
        <w:t>环境准备</w:t>
      </w:r>
      <w:bookmarkEnd w:id="23"/>
    </w:p>
    <w:p w14:paraId="4D9430FA" w14:textId="77777777" w:rsidR="008769E6" w:rsidRDefault="00B55B27">
      <w:pPr>
        <w:ind w:firstLineChars="200" w:firstLine="420"/>
      </w:pPr>
      <w:r>
        <w:rPr>
          <w:rFonts w:hint="eastAsia"/>
        </w:rPr>
        <w:t>运行机器需要安装</w:t>
      </w:r>
      <w:r>
        <w:rPr>
          <w:rFonts w:hint="eastAsia"/>
        </w:rPr>
        <w:t xml:space="preserve"> JDK 21</w:t>
      </w:r>
      <w:r>
        <w:rPr>
          <w:rFonts w:hint="eastAsia"/>
        </w:rPr>
        <w:t>，并能连接</w:t>
      </w:r>
      <w:r>
        <w:rPr>
          <w:rFonts w:hint="eastAsia"/>
        </w:rPr>
        <w:t xml:space="preserve"> MySQL</w:t>
      </w:r>
      <w:r>
        <w:rPr>
          <w:rFonts w:hint="eastAsia"/>
        </w:rPr>
        <w:t>。首次部署</w:t>
      </w:r>
      <w:proofErr w:type="gramStart"/>
      <w:r>
        <w:rPr>
          <w:rFonts w:hint="eastAsia"/>
        </w:rPr>
        <w:t>前创建</w:t>
      </w:r>
      <w:proofErr w:type="gramEnd"/>
      <w:r>
        <w:rPr>
          <w:rFonts w:hint="eastAsia"/>
        </w:rPr>
        <w:t xml:space="preserve"> library </w:t>
      </w:r>
      <w:r>
        <w:rPr>
          <w:rFonts w:hint="eastAsia"/>
        </w:rPr>
        <w:t>数据库和专用账号。连接参数可以写入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application.properties</w:t>
      </w:r>
      <w:proofErr w:type="spellEnd"/>
      <w:r>
        <w:rPr>
          <w:rFonts w:hint="eastAsia"/>
        </w:rPr>
        <w:t>，也可以通过环境变量覆盖。</w:t>
      </w:r>
    </w:p>
    <w:p w14:paraId="4927BD36" w14:textId="2B920C9C" w:rsidR="008769E6" w:rsidRPr="0085217E" w:rsidRDefault="0085217E" w:rsidP="0085217E">
      <w:pPr>
        <w:pStyle w:val="2"/>
      </w:pPr>
      <w:bookmarkStart w:id="24" w:name="_Toc235108455"/>
      <w:r w:rsidRPr="0085217E">
        <w:rPr>
          <w:rFonts w:hint="eastAsia"/>
        </w:rPr>
        <w:t xml:space="preserve">8.2 </w:t>
      </w:r>
      <w:r w:rsidRPr="0085217E">
        <w:rPr>
          <w:rFonts w:hint="eastAsia"/>
        </w:rPr>
        <w:t>启动流程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883"/>
        <w:gridCol w:w="1482"/>
        <w:gridCol w:w="6157"/>
      </w:tblGrid>
      <w:tr w:rsidR="008769E6" w14:paraId="6905E4B2" w14:textId="77777777">
        <w:trPr>
          <w:cantSplit/>
          <w:tblHeader/>
        </w:trPr>
        <w:tc>
          <w:tcPr>
            <w:tcW w:w="883" w:type="dxa"/>
            <w:shd w:val="clear" w:color="auto" w:fill="167078"/>
            <w:vAlign w:val="center"/>
          </w:tcPr>
          <w:p w14:paraId="1492AB05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步骤</w:t>
            </w:r>
          </w:p>
        </w:tc>
        <w:tc>
          <w:tcPr>
            <w:tcW w:w="1482" w:type="dxa"/>
            <w:shd w:val="clear" w:color="auto" w:fill="167078"/>
            <w:vAlign w:val="center"/>
          </w:tcPr>
          <w:p w14:paraId="59B78F98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操作</w:t>
            </w:r>
          </w:p>
        </w:tc>
        <w:tc>
          <w:tcPr>
            <w:tcW w:w="6157" w:type="dxa"/>
            <w:shd w:val="clear" w:color="auto" w:fill="167078"/>
            <w:vAlign w:val="center"/>
          </w:tcPr>
          <w:p w14:paraId="720C9D92" w14:textId="77777777" w:rsidR="008769E6" w:rsidRDefault="00B55B27">
            <w:pPr>
              <w:rPr>
                <w:color w:val="FFFFFF"/>
              </w:rPr>
            </w:pPr>
            <w:r>
              <w:rPr>
                <w:color w:val="FFFFFF"/>
              </w:rPr>
              <w:t>说明</w:t>
            </w:r>
          </w:p>
        </w:tc>
      </w:tr>
      <w:tr w:rsidR="008769E6" w14:paraId="0EF58C37" w14:textId="77777777">
        <w:trPr>
          <w:cantSplit/>
        </w:trPr>
        <w:tc>
          <w:tcPr>
            <w:tcW w:w="883" w:type="dxa"/>
            <w:vAlign w:val="center"/>
          </w:tcPr>
          <w:p w14:paraId="222367D8" w14:textId="77777777" w:rsidR="008769E6" w:rsidRDefault="00B55B27">
            <w:r>
              <w:t>1</w:t>
            </w:r>
          </w:p>
        </w:tc>
        <w:tc>
          <w:tcPr>
            <w:tcW w:w="1482" w:type="dxa"/>
            <w:vAlign w:val="center"/>
          </w:tcPr>
          <w:p w14:paraId="43538184" w14:textId="77777777" w:rsidR="008769E6" w:rsidRDefault="00B55B27">
            <w:r>
              <w:t>准备数据库</w:t>
            </w:r>
          </w:p>
        </w:tc>
        <w:tc>
          <w:tcPr>
            <w:tcW w:w="6157" w:type="dxa"/>
            <w:vAlign w:val="center"/>
          </w:tcPr>
          <w:p w14:paraId="759C79B2" w14:textId="77777777" w:rsidR="008769E6" w:rsidRDefault="00B55B27">
            <w:r>
              <w:t>启动</w:t>
            </w:r>
            <w:r>
              <w:t xml:space="preserve"> MySQL</w:t>
            </w:r>
            <w:r>
              <w:t>，创建</w:t>
            </w:r>
            <w:r>
              <w:t xml:space="preserve"> library </w:t>
            </w:r>
            <w:r>
              <w:t>数据库及</w:t>
            </w:r>
            <w:r>
              <w:t xml:space="preserve"> library </w:t>
            </w:r>
            <w:r>
              <w:t>用户并授予相应权限。</w:t>
            </w:r>
          </w:p>
        </w:tc>
      </w:tr>
      <w:tr w:rsidR="008769E6" w14:paraId="30C90573" w14:textId="77777777">
        <w:trPr>
          <w:cantSplit/>
        </w:trPr>
        <w:tc>
          <w:tcPr>
            <w:tcW w:w="883" w:type="dxa"/>
            <w:shd w:val="clear" w:color="auto" w:fill="F2F5F6"/>
            <w:vAlign w:val="center"/>
          </w:tcPr>
          <w:p w14:paraId="7D10D8D8" w14:textId="77777777" w:rsidR="008769E6" w:rsidRDefault="00B55B27">
            <w:r>
              <w:lastRenderedPageBreak/>
              <w:t>2</w:t>
            </w:r>
          </w:p>
        </w:tc>
        <w:tc>
          <w:tcPr>
            <w:tcW w:w="1482" w:type="dxa"/>
            <w:shd w:val="clear" w:color="auto" w:fill="F2F5F6"/>
            <w:vAlign w:val="center"/>
          </w:tcPr>
          <w:p w14:paraId="0A5BBF86" w14:textId="77777777" w:rsidR="008769E6" w:rsidRDefault="00B55B27">
            <w:r>
              <w:t>配置连接参数</w:t>
            </w:r>
          </w:p>
        </w:tc>
        <w:tc>
          <w:tcPr>
            <w:tcW w:w="6157" w:type="dxa"/>
            <w:shd w:val="clear" w:color="auto" w:fill="F2F5F6"/>
            <w:vAlign w:val="center"/>
          </w:tcPr>
          <w:p w14:paraId="7CCF1E44" w14:textId="77777777" w:rsidR="008769E6" w:rsidRDefault="00B55B27">
            <w:r>
              <w:t>设置</w:t>
            </w:r>
            <w:r>
              <w:t xml:space="preserve"> LIBRARY_DB_URL</w:t>
            </w:r>
            <w:r>
              <w:t>、</w:t>
            </w:r>
            <w:r>
              <w:t>LIBRARY_DB_USER</w:t>
            </w:r>
            <w:r>
              <w:t>、</w:t>
            </w:r>
            <w:r>
              <w:t>LIBRARY_DB_PASSWORD</w:t>
            </w:r>
            <w:r>
              <w:t>。</w:t>
            </w:r>
          </w:p>
        </w:tc>
      </w:tr>
      <w:tr w:rsidR="008769E6" w14:paraId="6BEBF588" w14:textId="77777777">
        <w:trPr>
          <w:cantSplit/>
        </w:trPr>
        <w:tc>
          <w:tcPr>
            <w:tcW w:w="883" w:type="dxa"/>
            <w:vAlign w:val="center"/>
          </w:tcPr>
          <w:p w14:paraId="2AE2D23D" w14:textId="77777777" w:rsidR="008769E6" w:rsidRDefault="00B55B27">
            <w:r>
              <w:t>3</w:t>
            </w:r>
          </w:p>
        </w:tc>
        <w:tc>
          <w:tcPr>
            <w:tcW w:w="1482" w:type="dxa"/>
            <w:vAlign w:val="center"/>
          </w:tcPr>
          <w:p w14:paraId="5AA8303F" w14:textId="77777777" w:rsidR="008769E6" w:rsidRDefault="00B55B27">
            <w:r>
              <w:t>构建项目</w:t>
            </w:r>
          </w:p>
        </w:tc>
        <w:tc>
          <w:tcPr>
            <w:tcW w:w="6157" w:type="dxa"/>
            <w:vAlign w:val="center"/>
          </w:tcPr>
          <w:p w14:paraId="014FC2AC" w14:textId="77777777" w:rsidR="008769E6" w:rsidRDefault="00B55B27">
            <w:r>
              <w:t>在项目根目录执行</w:t>
            </w:r>
            <w:r>
              <w:t xml:space="preserve"> </w:t>
            </w:r>
            <w:proofErr w:type="spellStart"/>
            <w:r>
              <w:t>mvn</w:t>
            </w:r>
            <w:proofErr w:type="spellEnd"/>
            <w:r>
              <w:t xml:space="preserve"> clean package</w:t>
            </w:r>
            <w:r>
              <w:t>，生成可执行</w:t>
            </w:r>
            <w:r>
              <w:t xml:space="preserve"> JAR</w:t>
            </w:r>
            <w:r>
              <w:t>。</w:t>
            </w:r>
          </w:p>
        </w:tc>
      </w:tr>
      <w:tr w:rsidR="008769E6" w14:paraId="04B23C57" w14:textId="77777777">
        <w:trPr>
          <w:cantSplit/>
        </w:trPr>
        <w:tc>
          <w:tcPr>
            <w:tcW w:w="883" w:type="dxa"/>
            <w:shd w:val="clear" w:color="auto" w:fill="F2F5F6"/>
            <w:vAlign w:val="center"/>
          </w:tcPr>
          <w:p w14:paraId="56375353" w14:textId="77777777" w:rsidR="008769E6" w:rsidRDefault="00B55B27">
            <w:r>
              <w:t>4</w:t>
            </w:r>
          </w:p>
        </w:tc>
        <w:tc>
          <w:tcPr>
            <w:tcW w:w="1482" w:type="dxa"/>
            <w:shd w:val="clear" w:color="auto" w:fill="F2F5F6"/>
            <w:vAlign w:val="center"/>
          </w:tcPr>
          <w:p w14:paraId="23847258" w14:textId="77777777" w:rsidR="008769E6" w:rsidRDefault="00B55B27">
            <w:r>
              <w:t>启动系统</w:t>
            </w:r>
          </w:p>
        </w:tc>
        <w:tc>
          <w:tcPr>
            <w:tcW w:w="6157" w:type="dxa"/>
            <w:shd w:val="clear" w:color="auto" w:fill="F2F5F6"/>
            <w:vAlign w:val="center"/>
          </w:tcPr>
          <w:p w14:paraId="2B234F9E" w14:textId="77777777" w:rsidR="008769E6" w:rsidRDefault="00B55B27">
            <w:r>
              <w:t>执行</w:t>
            </w:r>
            <w:r>
              <w:t xml:space="preserve"> java -jar target/library-system.jar</w:t>
            </w:r>
            <w:r>
              <w:t>。</w:t>
            </w:r>
          </w:p>
        </w:tc>
      </w:tr>
      <w:tr w:rsidR="008769E6" w14:paraId="02FBF3D6" w14:textId="77777777">
        <w:trPr>
          <w:cantSplit/>
        </w:trPr>
        <w:tc>
          <w:tcPr>
            <w:tcW w:w="883" w:type="dxa"/>
            <w:vAlign w:val="center"/>
          </w:tcPr>
          <w:p w14:paraId="44C18436" w14:textId="77777777" w:rsidR="008769E6" w:rsidRDefault="00B55B27">
            <w:r>
              <w:t>5</w:t>
            </w:r>
          </w:p>
        </w:tc>
        <w:tc>
          <w:tcPr>
            <w:tcW w:w="1482" w:type="dxa"/>
            <w:vAlign w:val="center"/>
          </w:tcPr>
          <w:p w14:paraId="4EF9E4B5" w14:textId="77777777" w:rsidR="008769E6" w:rsidRDefault="00B55B27">
            <w:r>
              <w:t>验证运行</w:t>
            </w:r>
          </w:p>
        </w:tc>
        <w:tc>
          <w:tcPr>
            <w:tcW w:w="6157" w:type="dxa"/>
            <w:vAlign w:val="center"/>
          </w:tcPr>
          <w:p w14:paraId="63C7CC78" w14:textId="77777777" w:rsidR="008769E6" w:rsidRDefault="00B55B27">
            <w:r>
              <w:t>确认登录界面正常显示，并检查图书查询、借阅及数据库写入功能。</w:t>
            </w:r>
          </w:p>
        </w:tc>
      </w:tr>
    </w:tbl>
    <w:p w14:paraId="16C5FCDC" w14:textId="77777777" w:rsidR="008769E6" w:rsidRDefault="008769E6"/>
    <w:p w14:paraId="44824C88" w14:textId="77777777" w:rsidR="008769E6" w:rsidRDefault="00B55B27">
      <w:pPr>
        <w:ind w:firstLineChars="200" w:firstLine="420"/>
      </w:pPr>
      <w:r>
        <w:t>应用首次连接数据库时自动执行</w:t>
      </w:r>
      <w:r>
        <w:t xml:space="preserve"> </w:t>
      </w:r>
      <w:proofErr w:type="spellStart"/>
      <w:r>
        <w:t>schema.sql</w:t>
      </w:r>
      <w:proofErr w:type="spellEnd"/>
      <w:r>
        <w:t xml:space="preserve"> </w:t>
      </w:r>
      <w:r>
        <w:t>创建数据表；若数据库为空，系统会写入演示账号和基础书目。</w:t>
      </w:r>
    </w:p>
    <w:p w14:paraId="55BEC842" w14:textId="77777777" w:rsidR="008769E6" w:rsidRDefault="008769E6"/>
    <w:p w14:paraId="1315776D" w14:textId="77777777" w:rsidR="008769E6" w:rsidRDefault="008769E6"/>
    <w:sectPr w:rsidR="008769E6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0A6C" w14:textId="77777777" w:rsidR="00643AE7" w:rsidRDefault="00643AE7">
      <w:r>
        <w:separator/>
      </w:r>
    </w:p>
  </w:endnote>
  <w:endnote w:type="continuationSeparator" w:id="0">
    <w:p w14:paraId="695DDE44" w14:textId="77777777" w:rsidR="00643AE7" w:rsidRDefault="0064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41E0" w14:textId="77777777" w:rsidR="008769E6" w:rsidRDefault="008769E6">
    <w:pPr>
      <w:pStyle w:val="a6"/>
      <w:jc w:val="both"/>
    </w:pPr>
  </w:p>
  <w:p w14:paraId="7BA10F41" w14:textId="77777777" w:rsidR="008769E6" w:rsidRDefault="008769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9F29" w14:textId="77777777" w:rsidR="00643AE7" w:rsidRDefault="00643AE7">
      <w:r>
        <w:separator/>
      </w:r>
    </w:p>
  </w:footnote>
  <w:footnote w:type="continuationSeparator" w:id="0">
    <w:p w14:paraId="1E3888F1" w14:textId="77777777" w:rsidR="00643AE7" w:rsidRDefault="00643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2500" w14:textId="77777777" w:rsidR="008769E6" w:rsidRDefault="00B55B27">
    <w:pPr>
      <w:pStyle w:val="a7"/>
      <w:jc w:val="both"/>
    </w:pPr>
    <w:r>
      <w:rPr>
        <w:rFonts w:hint="eastAsia"/>
      </w:rPr>
      <w:t>概要设计说明书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C9D41"/>
    <w:multiLevelType w:val="singleLevel"/>
    <w:tmpl w:val="711C9D41"/>
    <w:lvl w:ilvl="0">
      <w:start w:val="8"/>
      <w:numFmt w:val="decimal"/>
      <w:lvlText w:val="%1."/>
      <w:lvlJc w:val="left"/>
      <w:pPr>
        <w:tabs>
          <w:tab w:val="left" w:pos="737"/>
        </w:tabs>
      </w:pPr>
    </w:lvl>
  </w:abstractNum>
  <w:num w:numId="1" w16cid:durableId="210206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attachedTemplate r:id="rId1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D96"/>
    <w:rsid w:val="0025013C"/>
    <w:rsid w:val="002F0A43"/>
    <w:rsid w:val="003375F5"/>
    <w:rsid w:val="003C4BA7"/>
    <w:rsid w:val="00643AE7"/>
    <w:rsid w:val="00670D96"/>
    <w:rsid w:val="006D5BD9"/>
    <w:rsid w:val="00770406"/>
    <w:rsid w:val="00795A82"/>
    <w:rsid w:val="0085217E"/>
    <w:rsid w:val="008769E6"/>
    <w:rsid w:val="00B05A11"/>
    <w:rsid w:val="00B55B27"/>
    <w:rsid w:val="00BC0072"/>
    <w:rsid w:val="00D70570"/>
    <w:rsid w:val="00F06B06"/>
    <w:rsid w:val="0F8E47D8"/>
    <w:rsid w:val="103B022B"/>
    <w:rsid w:val="13CE33F5"/>
    <w:rsid w:val="158F12AA"/>
    <w:rsid w:val="1BC81072"/>
    <w:rsid w:val="210466A8"/>
    <w:rsid w:val="27856043"/>
    <w:rsid w:val="35F26FC0"/>
    <w:rsid w:val="40EF2A79"/>
    <w:rsid w:val="4BD95797"/>
    <w:rsid w:val="50306C0B"/>
    <w:rsid w:val="5104287B"/>
    <w:rsid w:val="5148467A"/>
    <w:rsid w:val="55F935FB"/>
    <w:rsid w:val="56D93CE6"/>
    <w:rsid w:val="57CC281A"/>
    <w:rsid w:val="7F2F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55C2C"/>
  <w15:docId w15:val="{9C5F68A2-EC11-43E9-8BF9-09D1E1D9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qFormat="1"/>
    <w:lsdException w:name="Body Text" w:semiHidden="1" w:uiPriority="0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40" w:after="120"/>
      <w:jc w:val="left"/>
      <w:outlineLvl w:val="0"/>
    </w:pPr>
    <w:rPr>
      <w:rFonts w:ascii="Arial" w:eastAsia="黑体" w:hAnsi="Arial"/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120" w:after="60"/>
      <w:jc w:val="left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Chars="1200" w:left="2520"/>
    </w:pPr>
  </w:style>
  <w:style w:type="paragraph" w:styleId="a3">
    <w:name w:val="caption"/>
    <w:basedOn w:val="a"/>
    <w:next w:val="a"/>
    <w:uiPriority w:val="35"/>
    <w:qFormat/>
    <w:pPr>
      <w:jc w:val="center"/>
    </w:pPr>
    <w:rPr>
      <w:rFonts w:ascii="Arial" w:eastAsia="黑体" w:hAnsi="Arial"/>
      <w:sz w:val="20"/>
    </w:rPr>
  </w:style>
  <w:style w:type="paragraph" w:styleId="a4">
    <w:name w:val="Body Text"/>
    <w:basedOn w:val="a"/>
    <w:semiHidden/>
    <w:qFormat/>
    <w:rPr>
      <w:color w:val="FF0000"/>
    </w:rPr>
  </w:style>
  <w:style w:type="paragraph" w:styleId="a5">
    <w:name w:val="Body Text Indent"/>
    <w:basedOn w:val="a"/>
    <w:semiHidden/>
    <w:qFormat/>
    <w:pPr>
      <w:ind w:leftChars="372" w:left="781" w:firstLineChars="200" w:firstLine="420"/>
    </w:pPr>
  </w:style>
  <w:style w:type="paragraph" w:styleId="TOC5">
    <w:name w:val="toc 5"/>
    <w:basedOn w:val="a"/>
    <w:next w:val="a"/>
    <w:semiHidden/>
    <w:qFormat/>
    <w:pPr>
      <w:ind w:leftChars="800" w:left="1680"/>
    </w:pPr>
  </w:style>
  <w:style w:type="paragraph" w:styleId="TOC3">
    <w:name w:val="toc 3"/>
    <w:basedOn w:val="a"/>
    <w:next w:val="a"/>
    <w:semiHidden/>
    <w:qFormat/>
    <w:pPr>
      <w:ind w:leftChars="400" w:left="840"/>
    </w:pPr>
  </w:style>
  <w:style w:type="paragraph" w:styleId="TOC8">
    <w:name w:val="toc 8"/>
    <w:basedOn w:val="a"/>
    <w:next w:val="a"/>
    <w:semiHidden/>
    <w:qFormat/>
    <w:pPr>
      <w:ind w:leftChars="1400" w:left="2940"/>
    </w:pPr>
  </w:style>
  <w:style w:type="paragraph" w:styleId="a6">
    <w:name w:val="footer"/>
    <w:basedOn w:val="a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6">
    <w:name w:val="toc 6"/>
    <w:basedOn w:val="a"/>
    <w:next w:val="a"/>
    <w:semiHidden/>
    <w:qFormat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semiHidden/>
    <w:qFormat/>
    <w:pPr>
      <w:ind w:leftChars="1600" w:left="3360"/>
    </w:pPr>
  </w:style>
  <w:style w:type="character" w:styleId="a8">
    <w:name w:val="Hyperlink"/>
    <w:uiPriority w:val="99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wn\new\&#23454;&#35757;&#25991;&#26723;&#27169;&#26495;\2%20&#27010;&#35201;&#35774;&#35745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 概要设计说明书.dot</Template>
  <TotalTime>1</TotalTime>
  <Pages>8</Pages>
  <Words>911</Words>
  <Characters>5196</Characters>
  <Application>Microsoft Office Word</Application>
  <DocSecurity>0</DocSecurity>
  <Lines>43</Lines>
  <Paragraphs>12</Paragraphs>
  <ScaleCrop>false</ScaleCrop>
  <Company>北京北大天正科技发展有限公司</Company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2-概要设计说明书</dc:title>
  <dc:creator>chn</dc:creator>
  <cp:lastModifiedBy>PPT Ender</cp:lastModifiedBy>
  <cp:revision>4</cp:revision>
  <cp:lastPrinted>2001-02-09T04:16:00Z</cp:lastPrinted>
  <dcterms:created xsi:type="dcterms:W3CDTF">2026-07-15T03:03:00Z</dcterms:created>
  <dcterms:modified xsi:type="dcterms:W3CDTF">2026-07-16T07:36:00Z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eyJoZGlkIjoiYzNhZjU0M2M2ZGIxMzc5ZjA2MDUxZDBlOGQzYjg4OGUiLCJ1c2VySWQiOiIxOTU2MjE2NjIifQ==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068ABBF303524FF6B0B50A514B11FDDE_13</vt:lpwstr>
  </property>
</Properties>
</file>